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C14AB8" w:rsidP="007A1DE8">
      <w:pPr>
        <w:pStyle w:val="Title"/>
        <w:jc w:val="right"/>
        <w:rPr>
          <w:lang w:val="en-US"/>
        </w:rPr>
      </w:pPr>
      <w:r>
        <w:rPr>
          <w:lang w:val="en-US"/>
        </w:rPr>
        <w:t xml:space="preserve">Thiết kế </w:t>
      </w:r>
      <w:r w:rsidR="00767CB6">
        <w:rPr>
          <w:lang w:val="en-US"/>
        </w:rPr>
        <w:t>giao diện</w:t>
      </w:r>
      <w:r w:rsidR="007A1DE8">
        <w:rPr>
          <w:lang w:val="en-US"/>
        </w:rPr>
        <w:t xml:space="preserve"> </w:t>
      </w:r>
      <w:r w:rsidR="00DC363E" w:rsidRPr="00DC363E">
        <w:rPr>
          <w:color w:val="0000FF"/>
          <w:lang w:val="en-US"/>
        </w:rPr>
        <w:t>&lt;</w:t>
      </w:r>
      <w:r w:rsidR="003548A8" w:rsidRPr="003548A8">
        <w:rPr>
          <w:color w:val="0000FF"/>
          <w:lang w:val="en-US"/>
        </w:rPr>
        <w:t>Tên đề tài</w:t>
      </w:r>
      <w:r w:rsidR="00DC363E">
        <w:rPr>
          <w:color w:val="0000FF"/>
          <w:lang w:val="en-US"/>
        </w:rPr>
        <w:t>&gt;</w:t>
      </w:r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DC363E">
        <w:rPr>
          <w:rFonts w:ascii="Arial" w:hAnsi="Arial"/>
          <w:color w:val="0000FF"/>
          <w:sz w:val="34"/>
          <w:szCs w:val="30"/>
          <w:lang w:val="en-US"/>
        </w:rPr>
        <w:t>&lt;x</w:t>
      </w:r>
      <w:r w:rsidR="003548A8" w:rsidRPr="003548A8">
        <w:rPr>
          <w:rFonts w:ascii="Arial" w:hAnsi="Arial"/>
          <w:color w:val="0000FF"/>
          <w:sz w:val="34"/>
          <w:szCs w:val="30"/>
          <w:lang w:val="en-US"/>
        </w:rPr>
        <w:t>.y</w:t>
      </w:r>
      <w:r w:rsidR="00DC363E">
        <w:rPr>
          <w:rFonts w:ascii="Arial" w:hAnsi="Arial"/>
          <w:color w:val="0000FF"/>
          <w:sz w:val="34"/>
          <w:szCs w:val="30"/>
          <w:lang w:val="en-US"/>
        </w:rPr>
        <w:t>&gt;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3548A8" w:rsidRPr="003548A8" w:rsidRDefault="00DC363E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&lt;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>MSSV1 – Họ và tên sinh viên</w:t>
      </w:r>
      <w:r>
        <w:rPr>
          <w:rFonts w:ascii="Arial" w:hAnsi="Arial" w:cs="Arial"/>
          <w:color w:val="0000FF"/>
          <w:sz w:val="30"/>
          <w:szCs w:val="30"/>
          <w:lang w:val="en-US"/>
        </w:rPr>
        <w:t>&gt;</w:t>
      </w:r>
    </w:p>
    <w:p w:rsidR="003548A8" w:rsidRDefault="00DC363E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[&lt;</w:t>
      </w:r>
      <w:r w:rsidR="003548A8" w:rsidRPr="003548A8">
        <w:rPr>
          <w:rFonts w:ascii="Arial" w:hAnsi="Arial" w:cs="Arial"/>
          <w:color w:val="0000FF"/>
          <w:sz w:val="30"/>
          <w:szCs w:val="30"/>
          <w:lang w:val="en-US"/>
        </w:rPr>
        <w:t>MSSV2 – Họ và tên sinh viên</w:t>
      </w:r>
      <w:r>
        <w:rPr>
          <w:rFonts w:ascii="Arial" w:hAnsi="Arial" w:cs="Arial"/>
          <w:color w:val="0000FF"/>
          <w:sz w:val="30"/>
          <w:szCs w:val="30"/>
          <w:lang w:val="en-US"/>
        </w:rPr>
        <w:t>&gt;]</w:t>
      </w:r>
    </w:p>
    <w:p w:rsidR="00DC363E" w:rsidRPr="003548A8" w:rsidRDefault="00DC363E" w:rsidP="003548A8">
      <w:pPr>
        <w:jc w:val="center"/>
        <w:rPr>
          <w:sz w:val="30"/>
          <w:szCs w:val="30"/>
          <w:lang w:val="en-US"/>
        </w:rPr>
        <w:sectPr w:rsidR="00DC363E" w:rsidRPr="003548A8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color w:val="0000FF"/>
          <w:sz w:val="30"/>
          <w:szCs w:val="30"/>
          <w:lang w:val="en-US"/>
        </w:rPr>
        <w:t>[&lt;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>MSSV</w:t>
      </w:r>
      <w:r>
        <w:rPr>
          <w:rFonts w:ascii="Arial" w:hAnsi="Arial" w:cs="Arial"/>
          <w:color w:val="0000FF"/>
          <w:sz w:val="30"/>
          <w:szCs w:val="30"/>
          <w:lang w:val="en-US"/>
        </w:rPr>
        <w:t>3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Họ và tên sinh viên</w:t>
      </w:r>
      <w:r>
        <w:rPr>
          <w:rFonts w:ascii="Arial" w:hAnsi="Arial" w:cs="Arial"/>
          <w:color w:val="0000FF"/>
          <w:sz w:val="30"/>
          <w:szCs w:val="30"/>
          <w:lang w:val="en-US"/>
        </w:rPr>
        <w:t>&gt;]</w:t>
      </w: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E95D0C" w:rsidRPr="000C0CA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DC363E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</w:t>
            </w:r>
            <w:r w:rsidR="00E95D0C" w:rsidRPr="003548A8">
              <w:rPr>
                <w:rFonts w:eastAsia="SimSun"/>
                <w:color w:val="0000FF"/>
                <w:lang w:val="en-US"/>
              </w:rPr>
              <w:t>dd/mm/yyyy</w:t>
            </w:r>
            <w:r>
              <w:rPr>
                <w:rFonts w:eastAsia="SimSun"/>
                <w:color w:val="0000FF"/>
                <w:lang w:val="en-US"/>
              </w:rPr>
              <w:t>&gt;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DC363E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</w:t>
            </w:r>
            <w:r w:rsidR="00E95D0C" w:rsidRPr="003548A8">
              <w:rPr>
                <w:rFonts w:eastAsia="SimSun"/>
                <w:color w:val="0000FF"/>
                <w:lang w:val="en-US"/>
              </w:rPr>
              <w:t>x.y</w:t>
            </w:r>
            <w:r>
              <w:rPr>
                <w:rFonts w:eastAsia="SimSun"/>
                <w:color w:val="0000FF"/>
                <w:lang w:val="en-US"/>
              </w:rPr>
              <w:t>&gt;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7628A" w:rsidRDefault="00DC363E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&lt;mô tả phiên bản tài liệu&gt;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DC363E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&lt; người thực hiện&gt;</w:t>
            </w: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A23833" w:rsidRDefault="00A23833" w:rsidP="0031511D">
      <w:pPr>
        <w:pStyle w:val="Title"/>
        <w:rPr>
          <w:lang w:val="en-US"/>
        </w:rPr>
      </w:pPr>
    </w:p>
    <w:p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:rsidR="00767CB6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69451606" w:history="1">
        <w:r w:rsidR="00767CB6" w:rsidRPr="00C21C41">
          <w:rPr>
            <w:rStyle w:val="Hyperlink"/>
            <w:noProof/>
          </w:rPr>
          <w:t>1.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Danh sách các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_Toc369451606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767CB6" w:rsidRDefault="00193AF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7" w:history="1">
        <w:r w:rsidR="00767CB6" w:rsidRPr="00C21C41">
          <w:rPr>
            <w:rStyle w:val="Hyperlink"/>
            <w:noProof/>
          </w:rPr>
          <w:t>2.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Mô tả chi tiết mỗi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_Toc369451607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767CB6" w:rsidRDefault="00193AF9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8" w:history="1">
        <w:r w:rsidR="00767CB6" w:rsidRPr="00C21C41">
          <w:rPr>
            <w:rStyle w:val="Hyperlink"/>
            <w:i/>
            <w:noProof/>
            <w:lang w:val="en-US"/>
          </w:rPr>
          <w:t>2.1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i/>
            <w:noProof/>
            <w:lang w:val="en-US"/>
          </w:rPr>
          <w:t>Màn hình ………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_Toc369451608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582436" w:rsidRPr="00582436" w:rsidRDefault="00193AF9" w:rsidP="00582436">
      <w:pPr>
        <w:pStyle w:val="TOC2"/>
        <w:tabs>
          <w:tab w:val="left" w:pos="1000"/>
        </w:tabs>
        <w:rPr>
          <w:noProof/>
        </w:rPr>
      </w:pPr>
      <w:hyperlink w:anchor="_Toc369451609" w:history="1">
        <w:r w:rsidR="00767CB6" w:rsidRPr="00C21C41">
          <w:rPr>
            <w:rStyle w:val="Hyperlink"/>
            <w:i/>
            <w:noProof/>
            <w:lang w:val="en-US"/>
          </w:rPr>
          <w:t>2.2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i/>
            <w:noProof/>
            <w:lang w:val="en-US"/>
          </w:rPr>
          <w:t>Màn hình ………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_Toc369451609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767CB6" w:rsidRDefault="00767CB6" w:rsidP="00767CB6">
      <w:pPr>
        <w:pStyle w:val="Heading1"/>
        <w:spacing w:line="360" w:lineRule="auto"/>
        <w:jc w:val="both"/>
      </w:pPr>
      <w:bookmarkStart w:id="0" w:name="_Toc176926925"/>
      <w:bookmarkStart w:id="1" w:name="_Toc369451606"/>
      <w:r>
        <w:lastRenderedPageBreak/>
        <w:t>Danh sách các màn hình</w:t>
      </w:r>
      <w:bookmarkEnd w:id="0"/>
      <w:bookmarkEnd w:id="1"/>
    </w:p>
    <w:p w:rsidR="00767CB6" w:rsidRPr="00A23534" w:rsidRDefault="00767CB6" w:rsidP="00767CB6">
      <w:pPr>
        <w:pStyle w:val="BodyText"/>
        <w:rPr>
          <w:i/>
          <w:color w:val="0000FF"/>
        </w:rPr>
      </w:pPr>
      <w:r w:rsidRPr="00A23534">
        <w:rPr>
          <w:i/>
          <w:color w:val="0000FF"/>
        </w:rPr>
        <w:t>Liệt kê danh sách các màn hình trong đồ án</w:t>
      </w:r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1363"/>
        <w:gridCol w:w="3515"/>
        <w:gridCol w:w="4763"/>
      </w:tblGrid>
      <w:tr w:rsidR="00767CB6" w:rsidTr="00582436">
        <w:tc>
          <w:tcPr>
            <w:tcW w:w="1363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STT</w:t>
            </w:r>
          </w:p>
        </w:tc>
        <w:tc>
          <w:tcPr>
            <w:tcW w:w="3515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Tên màn hình</w:t>
            </w:r>
          </w:p>
        </w:tc>
        <w:tc>
          <w:tcPr>
            <w:tcW w:w="4763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Ý nghĩa/Ghi chú</w:t>
            </w:r>
          </w:p>
        </w:tc>
      </w:tr>
      <w:tr w:rsidR="00767CB6" w:rsidTr="00582436">
        <w:tc>
          <w:tcPr>
            <w:tcW w:w="1363" w:type="dxa"/>
          </w:tcPr>
          <w:p w:rsidR="00767CB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515" w:type="dxa"/>
          </w:tcPr>
          <w:p w:rsidR="00767CB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Đăng nhập</w:t>
            </w:r>
          </w:p>
        </w:tc>
        <w:tc>
          <w:tcPr>
            <w:tcW w:w="4763" w:type="dxa"/>
          </w:tcPr>
          <w:p w:rsidR="00767CB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Người dùng đăng nhập và phần mềm</w:t>
            </w:r>
          </w:p>
        </w:tc>
      </w:tr>
      <w:tr w:rsidR="00582436" w:rsidTr="00582436">
        <w:tc>
          <w:tcPr>
            <w:tcW w:w="1363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Quản lý sách</w:t>
            </w:r>
          </w:p>
        </w:tc>
        <w:tc>
          <w:tcPr>
            <w:tcW w:w="4763" w:type="dxa"/>
          </w:tcPr>
          <w:p w:rsidR="00582436" w:rsidRPr="00582436" w:rsidRDefault="00582436" w:rsidP="00582436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Giao diện chính người dùng quán lý</w:t>
            </w:r>
          </w:p>
        </w:tc>
      </w:tr>
      <w:tr w:rsidR="00990E11" w:rsidTr="00582436">
        <w:tc>
          <w:tcPr>
            <w:tcW w:w="1363" w:type="dxa"/>
          </w:tcPr>
          <w:p w:rsidR="00990E11" w:rsidRDefault="00990E1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515" w:type="dxa"/>
          </w:tcPr>
          <w:p w:rsidR="00990E11" w:rsidRDefault="00990E1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sách</w:t>
            </w:r>
          </w:p>
        </w:tc>
        <w:tc>
          <w:tcPr>
            <w:tcW w:w="4763" w:type="dxa"/>
          </w:tcPr>
          <w:p w:rsidR="00990E11" w:rsidRDefault="00990E11" w:rsidP="00582436">
            <w:pPr>
              <w:pStyle w:val="BodyText"/>
              <w:spacing w:after="0" w:line="240" w:lineRule="auto"/>
              <w:rPr>
                <w:lang w:val="en-US"/>
              </w:rPr>
            </w:pPr>
          </w:p>
        </w:tc>
      </w:tr>
      <w:tr w:rsidR="00990E11" w:rsidTr="00582436">
        <w:tc>
          <w:tcPr>
            <w:tcW w:w="1363" w:type="dxa"/>
          </w:tcPr>
          <w:p w:rsidR="00990E11" w:rsidRDefault="00990E1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515" w:type="dxa"/>
          </w:tcPr>
          <w:p w:rsidR="00990E11" w:rsidRDefault="00990E1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Cập nhật sách</w:t>
            </w:r>
          </w:p>
        </w:tc>
        <w:tc>
          <w:tcPr>
            <w:tcW w:w="4763" w:type="dxa"/>
          </w:tcPr>
          <w:p w:rsidR="00990E11" w:rsidRDefault="00990E11" w:rsidP="00582436">
            <w:pPr>
              <w:pStyle w:val="BodyText"/>
              <w:spacing w:after="0" w:line="240" w:lineRule="auto"/>
              <w:rPr>
                <w:lang w:val="en-US"/>
              </w:rPr>
            </w:pP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Quản lý nhân viên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ED1C98" w:rsidTr="00582436">
        <w:tc>
          <w:tcPr>
            <w:tcW w:w="1363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15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Thên bhân viên</w:t>
            </w:r>
          </w:p>
        </w:tc>
        <w:tc>
          <w:tcPr>
            <w:tcW w:w="4763" w:type="dxa"/>
          </w:tcPr>
          <w:p w:rsidR="00ED1C98" w:rsidRDefault="00ED1C98" w:rsidP="00F10F04">
            <w:pPr>
              <w:pStyle w:val="BodyText"/>
              <w:spacing w:after="0" w:line="240" w:lineRule="auto"/>
            </w:pPr>
          </w:p>
        </w:tc>
      </w:tr>
      <w:tr w:rsidR="00ED1C98" w:rsidTr="00582436">
        <w:tc>
          <w:tcPr>
            <w:tcW w:w="1363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15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Cập nhật nhân viên</w:t>
            </w:r>
          </w:p>
        </w:tc>
        <w:tc>
          <w:tcPr>
            <w:tcW w:w="4763" w:type="dxa"/>
          </w:tcPr>
          <w:p w:rsidR="00ED1C98" w:rsidRDefault="00ED1C98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Quản lý tác giả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Quản lý thể loại sách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ED1C98" w:rsidTr="00582436">
        <w:tc>
          <w:tcPr>
            <w:tcW w:w="1363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515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Quản lý tác giả</w:t>
            </w:r>
          </w:p>
        </w:tc>
        <w:tc>
          <w:tcPr>
            <w:tcW w:w="4763" w:type="dxa"/>
          </w:tcPr>
          <w:p w:rsidR="00ED1C98" w:rsidRDefault="00ED1C98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Quản lý nhà xuất bản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Quản lý phiếu nhập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ED1C98" w:rsidTr="00582436">
        <w:tc>
          <w:tcPr>
            <w:tcW w:w="1363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515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Thên phiếu nhập</w:t>
            </w:r>
          </w:p>
        </w:tc>
        <w:tc>
          <w:tcPr>
            <w:tcW w:w="4763" w:type="dxa"/>
          </w:tcPr>
          <w:p w:rsidR="00ED1C98" w:rsidRDefault="00ED1C98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  <w:r>
              <w:rPr>
                <w:lang w:val="en-US"/>
              </w:rPr>
              <w:t>Quản lý hóa đơn bán sách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ED1C98" w:rsidTr="00582436">
        <w:tc>
          <w:tcPr>
            <w:tcW w:w="1363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3515" w:type="dxa"/>
          </w:tcPr>
          <w:p w:rsidR="00ED1C98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hóa đơn bán sách</w:t>
            </w:r>
          </w:p>
        </w:tc>
        <w:tc>
          <w:tcPr>
            <w:tcW w:w="4763" w:type="dxa"/>
          </w:tcPr>
          <w:p w:rsidR="00ED1C98" w:rsidRDefault="00ED1C98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Tìm kiếm</w:t>
            </w:r>
            <w:r w:rsidR="00ED1C98">
              <w:rPr>
                <w:lang w:val="en-US"/>
              </w:rPr>
              <w:t xml:space="preserve"> 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ED1C98">
              <w:rPr>
                <w:lang w:val="en-US"/>
              </w:rPr>
              <w:t>7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Báo cáo nhập kho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P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Báo cáo doanh thu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Thống kê tồn kho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Tạo biểu đồ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Đổi mật khẩu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Giới thiệu</w:t>
            </w: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3515" w:type="dxa"/>
          </w:tcPr>
          <w:p w:rsidR="00582436" w:rsidRPr="00582436" w:rsidRDefault="00582436" w:rsidP="00F10F04">
            <w:pPr>
              <w:pStyle w:val="BodyText"/>
              <w:spacing w:after="0" w:line="240" w:lineRule="auto"/>
              <w:rPr>
                <w:lang w:val="en-US"/>
              </w:rPr>
            </w:pP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Default="00ED1C98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Default="00D877E7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ED1C98">
              <w:rPr>
                <w:lang w:val="en-US"/>
              </w:rPr>
              <w:t>6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  <w:tr w:rsidR="00582436" w:rsidTr="00582436">
        <w:tc>
          <w:tcPr>
            <w:tcW w:w="1363" w:type="dxa"/>
          </w:tcPr>
          <w:p w:rsidR="00582436" w:rsidRDefault="00D877E7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ED1C98">
              <w:rPr>
                <w:lang w:val="en-US"/>
              </w:rPr>
              <w:t>7</w:t>
            </w:r>
          </w:p>
        </w:tc>
        <w:tc>
          <w:tcPr>
            <w:tcW w:w="3515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  <w:tc>
          <w:tcPr>
            <w:tcW w:w="4763" w:type="dxa"/>
          </w:tcPr>
          <w:p w:rsidR="00582436" w:rsidRDefault="00582436" w:rsidP="00F10F04">
            <w:pPr>
              <w:pStyle w:val="BodyText"/>
              <w:spacing w:after="0" w:line="240" w:lineRule="auto"/>
            </w:pPr>
          </w:p>
        </w:tc>
      </w:tr>
    </w:tbl>
    <w:p w:rsidR="00767CB6" w:rsidRDefault="00767CB6" w:rsidP="00767CB6">
      <w:pPr>
        <w:pStyle w:val="Heading1"/>
        <w:spacing w:line="360" w:lineRule="auto"/>
        <w:jc w:val="both"/>
      </w:pPr>
      <w:bookmarkStart w:id="2" w:name="_Toc176926926"/>
      <w:bookmarkStart w:id="3" w:name="_Toc369451607"/>
      <w:r>
        <w:t>Mô tả chi tiết mỗi màn hình</w:t>
      </w:r>
      <w:bookmarkEnd w:id="2"/>
      <w:bookmarkEnd w:id="3"/>
    </w:p>
    <w:p w:rsidR="00767CB6" w:rsidRDefault="00767CB6" w:rsidP="00767CB6">
      <w:pPr>
        <w:pStyle w:val="BodyText"/>
        <w:rPr>
          <w:i/>
          <w:color w:val="0000FF"/>
          <w:lang w:val="en-US"/>
        </w:rPr>
      </w:pPr>
      <w:r w:rsidRPr="00A23534">
        <w:rPr>
          <w:i/>
          <w:color w:val="0000FF"/>
        </w:rPr>
        <w:t>Với mỗi màn hình trong đồ án, cần mô tả rõ hình thức trình bày và các xử lý đối với từng biến cố trong màn hình.</w:t>
      </w:r>
    </w:p>
    <w:p w:rsidR="00767CB6" w:rsidRDefault="00767CB6" w:rsidP="00767CB6">
      <w:pPr>
        <w:pStyle w:val="BodyText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Anh/Chị cần ghi rõ để giới thiệu chi tiết cách sử dụng và xử lý trên mỗi màn hình.</w:t>
      </w:r>
    </w:p>
    <w:p w:rsidR="00767CB6" w:rsidRPr="00A23534" w:rsidRDefault="00767CB6" w:rsidP="00767CB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4" w:name="_Toc176926927"/>
      <w:bookmarkStart w:id="5" w:name="_Toc369451608"/>
      <w:r w:rsidRPr="00A23534">
        <w:rPr>
          <w:i/>
          <w:color w:val="0000FF"/>
          <w:lang w:val="en-US"/>
        </w:rPr>
        <w:t>Màn hìn</w:t>
      </w:r>
      <w:bookmarkEnd w:id="4"/>
      <w:bookmarkEnd w:id="5"/>
      <w:r w:rsidR="00825A8E">
        <w:rPr>
          <w:i/>
          <w:color w:val="0000FF"/>
          <w:lang w:val="en-US"/>
        </w:rPr>
        <w:t>h đăng nhập</w:t>
      </w:r>
    </w:p>
    <w:p w:rsidR="00767CB6" w:rsidRDefault="00825A8E" w:rsidP="00767CB6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4898EF53" wp14:editId="750D1D49">
            <wp:extent cx="3057525" cy="4600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8E" w:rsidRDefault="00825A8E" w:rsidP="00767CB6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  <w:r>
        <w:rPr>
          <w:lang w:val="en-US"/>
        </w:rPr>
        <w:br/>
      </w:r>
      <w:r w:rsidR="00D877E7">
        <w:rPr>
          <w:lang w:val="en-US"/>
        </w:rPr>
        <w:t>+</w:t>
      </w:r>
      <w:r>
        <w:rPr>
          <w:lang w:val="en-US"/>
        </w:rPr>
        <w:t xml:space="preserve">Người dùng điền thông tin UserName và Password sau đó nhấn nút Đăng nhập </w:t>
      </w:r>
    </w:p>
    <w:p w:rsidR="00D877E7" w:rsidRDefault="00D877E7" w:rsidP="00767CB6">
      <w:pPr>
        <w:spacing w:line="360" w:lineRule="auto"/>
        <w:rPr>
          <w:lang w:val="en-US"/>
        </w:rPr>
      </w:pPr>
      <w:r>
        <w:rPr>
          <w:lang w:val="en-US"/>
        </w:rPr>
        <w:t xml:space="preserve">+Nếu sai thông tin đăng nhập/mật khẩu hệ thống hiển thị thông tin không chính xác </w:t>
      </w:r>
    </w:p>
    <w:p w:rsidR="00D877E7" w:rsidRPr="00825A8E" w:rsidRDefault="00D877E7" w:rsidP="00767CB6">
      <w:pPr>
        <w:spacing w:line="360" w:lineRule="auto"/>
        <w:rPr>
          <w:lang w:val="en-US"/>
        </w:rPr>
      </w:pPr>
      <w:r>
        <w:rPr>
          <w:lang w:val="en-US"/>
        </w:rPr>
        <w:t>+Nếu đúng thông tin đặng nhập/mật khẩu hệ thống hiển thị màn hình tương ứng quyền nhân viên</w:t>
      </w:r>
    </w:p>
    <w:p w:rsidR="00767CB6" w:rsidRPr="00825A8E" w:rsidRDefault="00825A8E" w:rsidP="00825A8E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>
        <w:rPr>
          <w:lang w:val="en-US"/>
        </w:rPr>
        <w:t>Trường UserName : điển thông tin tên đăng nhập</w:t>
      </w:r>
    </w:p>
    <w:p w:rsidR="00825A8E" w:rsidRPr="00825A8E" w:rsidRDefault="00825A8E" w:rsidP="00825A8E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>
        <w:rPr>
          <w:lang w:val="en-US"/>
        </w:rPr>
        <w:t xml:space="preserve">Trường Password : điền mật khẩu </w:t>
      </w:r>
    </w:p>
    <w:p w:rsidR="00825A8E" w:rsidRPr="00825A8E" w:rsidRDefault="00825A8E" w:rsidP="00825A8E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>
        <w:rPr>
          <w:lang w:val="en-US"/>
        </w:rPr>
        <w:t xml:space="preserve">Nút đăng Đăng nhập : kiểm tra thông tin đăng nhập </w:t>
      </w:r>
    </w:p>
    <w:p w:rsidR="00825A8E" w:rsidRPr="00825A8E" w:rsidRDefault="00825A8E" w:rsidP="00825A8E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>
        <w:rPr>
          <w:lang w:val="en-US"/>
        </w:rPr>
        <w:t>Nút Cancel : thoát khỏi chương trình</w:t>
      </w:r>
    </w:p>
    <w:p w:rsidR="00825A8E" w:rsidRPr="00A23534" w:rsidRDefault="00767CB6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6" w:name="_Toc176926928"/>
      <w:bookmarkStart w:id="7" w:name="_Toc369451609"/>
      <w:r w:rsidRPr="00A23534">
        <w:rPr>
          <w:i/>
          <w:color w:val="0000FF"/>
          <w:lang w:val="en-US"/>
        </w:rPr>
        <w:t>Màn hìn</w:t>
      </w:r>
      <w:bookmarkEnd w:id="6"/>
      <w:bookmarkEnd w:id="7"/>
      <w:r w:rsidR="00825A8E">
        <w:rPr>
          <w:i/>
          <w:color w:val="0000FF"/>
          <w:lang w:val="en-US"/>
        </w:rPr>
        <w:t>h quán lý sách</w:t>
      </w:r>
      <w:r w:rsidR="00825A8E" w:rsidRPr="00825A8E">
        <w:rPr>
          <w:i/>
          <w:color w:val="0000FF"/>
          <w:lang w:val="en-US"/>
        </w:rPr>
        <w:t xml:space="preserve"> </w:t>
      </w:r>
    </w:p>
    <w:p w:rsidR="00825A8E" w:rsidRPr="00A23534" w:rsidRDefault="00825A8E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4C5ED0D8" wp14:editId="179F120C">
            <wp:extent cx="5732145" cy="30924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8E" w:rsidRPr="00B53770" w:rsidRDefault="00B53770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  <w:r>
        <w:rPr>
          <w:lang w:val="en-US"/>
        </w:rPr>
        <w:br/>
        <w:t>+ Màn  như một màn hình chính cho nhân viên quản lý hiển thị các chưc năng liên quan đến quản lý  .</w:t>
      </w:r>
      <w:r>
        <w:rPr>
          <w:lang w:val="en-US"/>
        </w:rPr>
        <w:br/>
        <w:t xml:space="preserve">+ Xóa sách và cập nhật sách chỉ hiển thị khi người dụng chọn 1 sách nào đó . </w:t>
      </w:r>
    </w:p>
    <w:p w:rsidR="00B53770" w:rsidRDefault="00B53770" w:rsidP="00B53770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Menu : dùng để lựa chọn các chức năng khác </w:t>
      </w:r>
    </w:p>
    <w:p w:rsidR="00B53770" w:rsidRDefault="00B53770" w:rsidP="00B53770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Thêm sách : hiển thị màn hình thêm sách </w:t>
      </w:r>
    </w:p>
    <w:p w:rsidR="00B53770" w:rsidRDefault="00B53770" w:rsidP="00B53770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Xóa sách : dùng để xóa sách </w:t>
      </w:r>
    </w:p>
    <w:p w:rsidR="00B53770" w:rsidRPr="00990E11" w:rsidRDefault="00B53770" w:rsidP="00990E1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Cập nhật : hiển thị màn hình cập nhật sách </w:t>
      </w:r>
    </w:p>
    <w:p w:rsidR="00990E11" w:rsidRDefault="00990E11" w:rsidP="00990E1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thêm sách</w:t>
      </w:r>
    </w:p>
    <w:p w:rsidR="00990E11" w:rsidRDefault="00990E11" w:rsidP="00990E11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D97D9" wp14:editId="221754CC">
            <wp:extent cx="5732145" cy="3101340"/>
            <wp:effectExtent l="0" t="0" r="190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98" w:rsidRDefault="00ED1C98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990E11" w:rsidRDefault="00990E11" w:rsidP="00990E11">
      <w:pPr>
        <w:spacing w:line="360" w:lineRule="auto"/>
        <w:rPr>
          <w:lang w:val="en-US"/>
        </w:rPr>
      </w:pPr>
      <w:r>
        <w:rPr>
          <w:lang w:val="en-US"/>
        </w:rPr>
        <w:t>+ Người dù</w:t>
      </w:r>
      <w:r w:rsidR="00ED1C98">
        <w:rPr>
          <w:lang w:val="en-US"/>
        </w:rPr>
        <w:t xml:space="preserve">ng nhập thông tin 1 cuốn sách </w:t>
      </w:r>
      <w:r w:rsidR="00ED1C98">
        <w:rPr>
          <w:lang w:val="en-US"/>
        </w:rPr>
        <w:br/>
      </w:r>
      <w:r>
        <w:rPr>
          <w:lang w:val="en-US"/>
        </w:rPr>
        <w:t xml:space="preserve">+ Người dùng chọn nút Thêm sách mới hệ </w:t>
      </w:r>
    </w:p>
    <w:p w:rsidR="00ED1C98" w:rsidRDefault="00ED1C98" w:rsidP="00990E11">
      <w:pPr>
        <w:spacing w:line="360" w:lineRule="auto"/>
        <w:rPr>
          <w:lang w:val="en-US"/>
        </w:rPr>
      </w:pPr>
      <w:r>
        <w:rPr>
          <w:lang w:val="en-US"/>
        </w:rPr>
        <w:t>+ Hệ thống thông báo thêm sách thành công thành công / thất bại</w:t>
      </w:r>
    </w:p>
    <w:p w:rsidR="00ED1C98" w:rsidRDefault="00ED1C98" w:rsidP="00ED1C98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thêm : thêm sách mới </w:t>
      </w:r>
    </w:p>
    <w:p w:rsidR="00ED1C98" w:rsidRPr="00ED1C98" w:rsidRDefault="00ED1C98" w:rsidP="00990E1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cancel : </w:t>
      </w:r>
      <w:r>
        <w:rPr>
          <w:lang w:val="en-US"/>
        </w:rPr>
        <w:t>thoát khỏi màn hình thêm sách</w:t>
      </w:r>
    </w:p>
    <w:p w:rsidR="00990E11" w:rsidRPr="00990E11" w:rsidRDefault="00990E11" w:rsidP="00990E1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</w:t>
      </w:r>
      <w:r>
        <w:rPr>
          <w:i/>
          <w:color w:val="0000FF"/>
          <w:lang w:val="en-US"/>
        </w:rPr>
        <w:t xml:space="preserve"> hình cập nhật</w:t>
      </w:r>
      <w:r>
        <w:rPr>
          <w:i/>
          <w:color w:val="0000FF"/>
          <w:lang w:val="en-US"/>
        </w:rPr>
        <w:t xml:space="preserve"> sách</w:t>
      </w:r>
    </w:p>
    <w:p w:rsidR="00990E11" w:rsidRDefault="00990E11" w:rsidP="00990E11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8D7664" wp14:editId="6803C673">
            <wp:extent cx="5732145" cy="3096895"/>
            <wp:effectExtent l="0" t="0" r="190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98" w:rsidRDefault="00ED1C98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990E11" w:rsidRDefault="00990E11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nhập thông tin 1 cuốn sách cần </w:t>
      </w:r>
      <w:r w:rsidR="00ED1C98">
        <w:rPr>
          <w:lang w:val="en-US"/>
        </w:rPr>
        <w:t>cập nhật</w:t>
      </w:r>
      <w:r w:rsidR="00ED1C98">
        <w:rPr>
          <w:lang w:val="en-US"/>
        </w:rPr>
        <w:br/>
      </w:r>
      <w:r>
        <w:rPr>
          <w:lang w:val="en-US"/>
        </w:rPr>
        <w:t xml:space="preserve">+ Người dùng chọn nút Cập nhật </w:t>
      </w:r>
    </w:p>
    <w:p w:rsidR="00ED1C98" w:rsidRDefault="00ED1C98" w:rsidP="00ED1C98">
      <w:pPr>
        <w:spacing w:line="360" w:lineRule="auto"/>
        <w:rPr>
          <w:lang w:val="en-US"/>
        </w:rPr>
      </w:pPr>
      <w:r>
        <w:rPr>
          <w:lang w:val="en-US"/>
        </w:rPr>
        <w:t>+ H</w:t>
      </w:r>
      <w:r>
        <w:rPr>
          <w:lang w:val="en-US"/>
        </w:rPr>
        <w:t xml:space="preserve">ệ thống </w:t>
      </w:r>
      <w:r>
        <w:rPr>
          <w:lang w:val="en-US"/>
        </w:rPr>
        <w:t>thông báo cập nhật thành công / thất bại</w:t>
      </w:r>
    </w:p>
    <w:p w:rsidR="00ED1C98" w:rsidRDefault="00ED1C98" w:rsidP="00ED1C98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cập nhật : cập nhật thông tin 1 cuốn sách </w:t>
      </w:r>
    </w:p>
    <w:p w:rsidR="00990E11" w:rsidRPr="00ED1C98" w:rsidRDefault="00ED1C98" w:rsidP="00990E1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Cancel : </w:t>
      </w:r>
      <w:r>
        <w:rPr>
          <w:lang w:val="en-US"/>
        </w:rPr>
        <w:t>thoát khỏi màn hình Cập nhật sách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quán</w:t>
      </w:r>
      <w:r w:rsidR="00D877E7">
        <w:rPr>
          <w:i/>
          <w:color w:val="0000FF"/>
          <w:lang w:val="en-US"/>
        </w:rPr>
        <w:t xml:space="preserve"> lý</w:t>
      </w:r>
      <w:r>
        <w:rPr>
          <w:i/>
          <w:color w:val="0000FF"/>
          <w:lang w:val="en-US"/>
        </w:rPr>
        <w:t xml:space="preserve"> nhân viên</w:t>
      </w:r>
    </w:p>
    <w:p w:rsidR="00825A8E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4DC40A9E" wp14:editId="55132093">
            <wp:extent cx="5732145" cy="30924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F5" w:rsidRDefault="00AA17F5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  <w:r>
        <w:rPr>
          <w:lang w:val="en-US"/>
        </w:rPr>
        <w:br/>
        <w:t>+ bấm nút Thêm NV để thêm mới 1 nhân viên thông qua màn hình Thêm Nhân Viên</w:t>
      </w:r>
    </w:p>
    <w:p w:rsidR="00AA17F5" w:rsidRDefault="00AA17F5" w:rsidP="00825A8E">
      <w:pPr>
        <w:spacing w:line="360" w:lineRule="auto"/>
        <w:rPr>
          <w:lang w:val="en-US"/>
        </w:rPr>
      </w:pPr>
      <w:r>
        <w:rPr>
          <w:lang w:val="en-US"/>
        </w:rPr>
        <w:t>+ Chọn nhân viên rồi chọn nút xóa hoặc cập nhật ( hiển thị màn hình cập nhật nhân viên )</w:t>
      </w:r>
    </w:p>
    <w:p w:rsidR="00AA17F5" w:rsidRDefault="00AA17F5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+ Nếu thêm/xóa/sửa thành công hệ thống hiển thị đã thành công nếu thất bại hệ thống hiển thị thông báo lỗi cho người dùng 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Thêm NV : hiển thị màn hình thêm nhân viên 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Xóa NV : xóa 1 nhân viên đã chon 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cập nhật : hiển thị màn hình cập nhật nhân viên </w:t>
      </w:r>
    </w:p>
    <w:p w:rsidR="00825A8E" w:rsidRDefault="00AA17F5" w:rsidP="00825A8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thoát thoát khỏi màn hình quán lý nhân viên </w:t>
      </w:r>
      <w:r w:rsidRPr="00AA17F5">
        <w:rPr>
          <w:lang w:val="en-US"/>
        </w:rPr>
        <w:t xml:space="preserve"> </w:t>
      </w:r>
    </w:p>
    <w:p w:rsidR="00990E11" w:rsidRPr="00A23534" w:rsidRDefault="00990E11" w:rsidP="00990E1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 xml:space="preserve">h thêm nhân viên </w:t>
      </w:r>
    </w:p>
    <w:p w:rsidR="00990E11" w:rsidRDefault="00F34A7E" w:rsidP="00990E11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15F4E0" wp14:editId="42B4DBF3">
            <wp:extent cx="5732145" cy="309245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7E" w:rsidRDefault="00F34A7E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</w:p>
    <w:p w:rsidR="00F34A7E" w:rsidRDefault="00F34A7E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nhập thông tin nhân viên </w:t>
      </w:r>
    </w:p>
    <w:p w:rsidR="00F34A7E" w:rsidRDefault="00F34A7E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chọn nút Thêm nhân viên </w:t>
      </w:r>
    </w:p>
    <w:p w:rsidR="00F34A7E" w:rsidRDefault="00F34A7E" w:rsidP="00990E11">
      <w:pPr>
        <w:spacing w:line="360" w:lineRule="auto"/>
        <w:rPr>
          <w:lang w:val="en-US"/>
        </w:rPr>
      </w:pPr>
      <w:r>
        <w:rPr>
          <w:lang w:val="en-US"/>
        </w:rPr>
        <w:t xml:space="preserve">+ Hệ thống thông báo thêm nhân viên thành công / thất bại </w:t>
      </w:r>
    </w:p>
    <w:p w:rsidR="00F34A7E" w:rsidRDefault="00F34A7E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thêm nhân viên : thêm mới 1 nhân viên</w:t>
      </w:r>
    </w:p>
    <w:p w:rsidR="00F34A7E" w:rsidRPr="00F34A7E" w:rsidRDefault="00F34A7E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cancel : thoát khỏi màn hình thêm nhân viên</w:t>
      </w:r>
    </w:p>
    <w:p w:rsidR="00F34A7E" w:rsidRPr="00A23534" w:rsidRDefault="00F34A7E" w:rsidP="00F34A7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lastRenderedPageBreak/>
        <w:t>Màn hìn</w:t>
      </w:r>
      <w:r>
        <w:rPr>
          <w:i/>
          <w:color w:val="0000FF"/>
          <w:lang w:val="en-US"/>
        </w:rPr>
        <w:t xml:space="preserve">h cập nhật nhân viên </w:t>
      </w:r>
    </w:p>
    <w:p w:rsidR="00F34A7E" w:rsidRDefault="00F34A7E" w:rsidP="00990E11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0E2AA0" wp14:editId="1AE012D4">
            <wp:extent cx="5732145" cy="309245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nhập thông tin nhân viên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chọn nút </w:t>
      </w:r>
      <w:r>
        <w:rPr>
          <w:lang w:val="en-US"/>
        </w:rPr>
        <w:t>Cập nhật</w:t>
      </w:r>
      <w:r>
        <w:rPr>
          <w:lang w:val="en-US"/>
        </w:rPr>
        <w:t xml:space="preserve"> nhân viên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>+ Hệ thống thông báo cập nhật</w:t>
      </w:r>
      <w:r>
        <w:rPr>
          <w:lang w:val="en-US"/>
        </w:rPr>
        <w:t xml:space="preserve"> nhân viên thành công / thất bại </w:t>
      </w:r>
    </w:p>
    <w:p w:rsidR="00F34A7E" w:rsidRDefault="00F34A7E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</w:t>
      </w:r>
      <w:r>
        <w:rPr>
          <w:lang w:val="en-US"/>
        </w:rPr>
        <w:t>cật nhật</w:t>
      </w:r>
      <w:r>
        <w:rPr>
          <w:lang w:val="en-US"/>
        </w:rPr>
        <w:t xml:space="preserve"> n</w:t>
      </w:r>
      <w:r>
        <w:rPr>
          <w:lang w:val="en-US"/>
        </w:rPr>
        <w:t>hân viên : cập nhật thông tin nhân viên</w:t>
      </w:r>
    </w:p>
    <w:p w:rsidR="00F34A7E" w:rsidRPr="00F34A7E" w:rsidRDefault="00F34A7E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cancel : thoát khỏi màn hình thêm nhân viên</w:t>
      </w:r>
    </w:p>
    <w:p w:rsidR="00F34A7E" w:rsidRPr="00990E11" w:rsidRDefault="00F34A7E" w:rsidP="00990E11">
      <w:pPr>
        <w:spacing w:line="360" w:lineRule="auto"/>
        <w:rPr>
          <w:lang w:val="en-US"/>
        </w:rPr>
      </w:pP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quán lý tác giả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1EE69E76" wp14:editId="5CC2A217">
            <wp:extent cx="5732145" cy="4641850"/>
            <wp:effectExtent l="0" t="0" r="190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>+ Điền thông tin 1 tác giả</w:t>
      </w:r>
      <w:r>
        <w:rPr>
          <w:lang w:val="en-US"/>
        </w:rPr>
        <w:br/>
        <w:t>+ bấm nút Thêm để thêm mới 1 tác giả</w:t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>+ Chọn tác giả rồi chọn nút xóa hoặc cập nhật để xóa/cập nhật 1 tác giả</w:t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 xml:space="preserve">+ Nếu thêm/xóa/sửa thành công hệ thống hiển thị đã thành công nếu thất bại hệ thống hiển thị thông báo lỗi cho người dùng 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Thêm: Thêm 1 tác giả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Xóa: xóa 1 tác giả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cập nhật : cập nhật 1 tác giả sau khi cập nhật thông tin</w:t>
      </w:r>
    </w:p>
    <w:p w:rsidR="00825A8E" w:rsidRP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AA17F5">
        <w:rPr>
          <w:lang w:val="en-US"/>
        </w:rPr>
        <w:t>Nút thoát thoát khỏi màn hình quán lý nhân viên</w:t>
      </w:r>
    </w:p>
    <w:p w:rsidR="00AA17F5" w:rsidRP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>
        <w:rPr>
          <w:lang w:val="en-US"/>
        </w:rPr>
        <w:t>Nút Refresh : Load lại danh sách tác giả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quán lý thể loại sách</w:t>
      </w:r>
    </w:p>
    <w:p w:rsidR="00825A8E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22FC52C8" wp14:editId="2184930F">
            <wp:extent cx="5732145" cy="4795520"/>
            <wp:effectExtent l="0" t="0" r="190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>+ Điền thông tin 1 thể loại sách</w:t>
      </w:r>
      <w:r>
        <w:rPr>
          <w:lang w:val="en-US"/>
        </w:rPr>
        <w:br/>
        <w:t>+ Bấm nút Thêm để thêm mới 1 thể loại sách</w:t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>+ Chọn thể loại sách rồi chọn nút xóa hoặc cập nhật để xóa/cập nhật 1 thể loại sách</w:t>
      </w:r>
    </w:p>
    <w:p w:rsidR="00AA17F5" w:rsidRDefault="00AA17F5" w:rsidP="00AA17F5">
      <w:pPr>
        <w:spacing w:line="360" w:lineRule="auto"/>
        <w:rPr>
          <w:lang w:val="en-US"/>
        </w:rPr>
      </w:pPr>
      <w:r>
        <w:rPr>
          <w:lang w:val="en-US"/>
        </w:rPr>
        <w:t xml:space="preserve">+ Nếu thêm/xóa/sửa thành công hệ thống hiển thị đã thành công nếu thất bại hệ thống hiển thị thông báo lỗi cho người dùng 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Thêm: Thêm 1 thể loại sách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Xóa: xóa 1 thể loại sách </w:t>
      </w:r>
    </w:p>
    <w:p w:rsid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cập nhật : cập nhật 1 thể loại sách sau khi cập nhật thông tin</w:t>
      </w:r>
    </w:p>
    <w:p w:rsidR="00AA17F5" w:rsidRP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AA17F5">
        <w:rPr>
          <w:lang w:val="en-US"/>
        </w:rPr>
        <w:t>Nút thoát thoát</w:t>
      </w:r>
      <w:r>
        <w:rPr>
          <w:lang w:val="en-US"/>
        </w:rPr>
        <w:t xml:space="preserve"> khỏi màn hình quán lý thể loại</w:t>
      </w:r>
    </w:p>
    <w:p w:rsidR="00AA17F5" w:rsidRPr="00AA17F5" w:rsidRDefault="00AA17F5" w:rsidP="00AA17F5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AA17F5">
        <w:rPr>
          <w:lang w:val="en-US"/>
        </w:rPr>
        <w:t>Nút Refresh</w:t>
      </w:r>
      <w:r>
        <w:rPr>
          <w:lang w:val="en-US"/>
        </w:rPr>
        <w:t xml:space="preserve"> : Load lại danh sách các thể loại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quán lý nhà xuất bản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6D6CBB75" wp14:editId="1AF8A1D6">
            <wp:extent cx="5732145" cy="386334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F9" w:rsidRDefault="00AB7AF9" w:rsidP="00AB7AF9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</w:p>
    <w:p w:rsidR="00AB7AF9" w:rsidRDefault="00AB7AF9" w:rsidP="00AB7AF9">
      <w:pPr>
        <w:spacing w:line="360" w:lineRule="auto"/>
        <w:rPr>
          <w:lang w:val="en-US"/>
        </w:rPr>
      </w:pPr>
      <w:r>
        <w:rPr>
          <w:lang w:val="en-US"/>
        </w:rPr>
        <w:t>+ Điền thông tin 1 Nhà xuất bản</w:t>
      </w:r>
      <w:r>
        <w:rPr>
          <w:lang w:val="en-US"/>
        </w:rPr>
        <w:br/>
        <w:t>+ Bấm nút Thêm để thêm mới 1 Nhà xuất bản</w:t>
      </w:r>
    </w:p>
    <w:p w:rsidR="00AB7AF9" w:rsidRDefault="00AB7AF9" w:rsidP="00AB7AF9">
      <w:pPr>
        <w:spacing w:line="360" w:lineRule="auto"/>
        <w:rPr>
          <w:lang w:val="en-US"/>
        </w:rPr>
      </w:pPr>
      <w:r>
        <w:rPr>
          <w:lang w:val="en-US"/>
        </w:rPr>
        <w:t>+ Chọn nhà xuất bản rồi chọn nút xóa hoặc cập nhật để xóa/cập nhật 1 nhà xuất bản</w:t>
      </w:r>
    </w:p>
    <w:p w:rsidR="00AB7AF9" w:rsidRDefault="00AB7AF9" w:rsidP="00AB7AF9">
      <w:pPr>
        <w:spacing w:line="360" w:lineRule="auto"/>
        <w:rPr>
          <w:lang w:val="en-US"/>
        </w:rPr>
      </w:pPr>
      <w:r>
        <w:rPr>
          <w:lang w:val="en-US"/>
        </w:rPr>
        <w:t xml:space="preserve">+ Nếu thêm/xóa/sửa thành công hệ thống hiển thị đã thành công nếu thất bại hệ thống hiển thị thông báo lỗi cho người dùng </w:t>
      </w:r>
    </w:p>
    <w:p w:rsidR="00AB7AF9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Thêm: Thêm 1 nhà xuất bản</w:t>
      </w:r>
    </w:p>
    <w:p w:rsidR="00AB7AF9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Xóa: xóa 1 nhà xuất bản</w:t>
      </w:r>
    </w:p>
    <w:p w:rsidR="00AB7AF9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cập nhật : cập nhật 1 nhà xuất bản sau khi cập nhật thông tin</w:t>
      </w:r>
    </w:p>
    <w:p w:rsidR="00AB7AF9" w:rsidRPr="00AA17F5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AA17F5">
        <w:rPr>
          <w:lang w:val="en-US"/>
        </w:rPr>
        <w:t>Nút thoát thoát</w:t>
      </w:r>
      <w:r>
        <w:rPr>
          <w:lang w:val="en-US"/>
        </w:rPr>
        <w:t xml:space="preserve"> khỏi màn hình quán lý nhà xuất bản</w:t>
      </w:r>
    </w:p>
    <w:p w:rsidR="00825A8E" w:rsidRPr="00AB7AF9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AB7AF9">
        <w:rPr>
          <w:lang w:val="en-US"/>
        </w:rPr>
        <w:t>Nút Refresh</w:t>
      </w:r>
      <w:r>
        <w:rPr>
          <w:lang w:val="en-US"/>
        </w:rPr>
        <w:t xml:space="preserve"> : Load lại danh sách nhà xuất bản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 xml:space="preserve">h quán lý phiếu nhập 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6A7C624E" wp14:editId="47422F43">
            <wp:extent cx="5732145" cy="3096895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F9" w:rsidRDefault="001D5DD4" w:rsidP="001D5DD4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  <w:r>
        <w:rPr>
          <w:lang w:val="en-US"/>
        </w:rPr>
        <w:br/>
        <w:t>+ B</w:t>
      </w:r>
      <w:r w:rsidR="00AB7AF9">
        <w:rPr>
          <w:lang w:val="en-US"/>
        </w:rPr>
        <w:t>ấm nút Lập phiếu để hiển thị màn hình lập phiếu nhậu sách</w:t>
      </w:r>
    </w:p>
    <w:p w:rsidR="00AB7AF9" w:rsidRDefault="00AB7AF9" w:rsidP="00AB7AF9">
      <w:pPr>
        <w:spacing w:line="360" w:lineRule="auto"/>
        <w:rPr>
          <w:lang w:val="en-US"/>
        </w:rPr>
      </w:pPr>
      <w:r>
        <w:rPr>
          <w:lang w:val="en-US"/>
        </w:rPr>
        <w:t>+ Chọn 1 phiếu nhập  rồi chọn nút xóa để xóa 1 phiếu nhập sách</w:t>
      </w:r>
    </w:p>
    <w:p w:rsidR="00AB7AF9" w:rsidRDefault="00AB7AF9" w:rsidP="00AB7AF9">
      <w:pPr>
        <w:spacing w:line="360" w:lineRule="auto"/>
        <w:rPr>
          <w:lang w:val="en-US"/>
        </w:rPr>
      </w:pPr>
      <w:r>
        <w:rPr>
          <w:lang w:val="en-US"/>
        </w:rPr>
        <w:t xml:space="preserve">+ Nếu thêm/xóa công hệ thống hiển thị đã thành công nếu thất bại hệ thống hiển thị thông báo lỗi cho người dùng </w:t>
      </w:r>
    </w:p>
    <w:p w:rsidR="00AB7AF9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Thêm: Hiển thì màn hình lập phiếu nhập sách</w:t>
      </w:r>
    </w:p>
    <w:p w:rsidR="00AB7AF9" w:rsidRDefault="00AB7AF9" w:rsidP="00AB7AF9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Xóa: xóa 1 phiếu nhập sách</w:t>
      </w:r>
    </w:p>
    <w:p w:rsidR="00AB7AF9" w:rsidRDefault="00AB7AF9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AA17F5">
        <w:rPr>
          <w:lang w:val="en-US"/>
        </w:rPr>
        <w:t>Nút thoát thoát khỏi màn hình quán lý nhân viên</w:t>
      </w:r>
    </w:p>
    <w:p w:rsidR="00F34A7E" w:rsidRDefault="00AB7AF9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p w:rsidR="00AB7AF9" w:rsidRDefault="00AB7AF9" w:rsidP="00AB7AF9">
      <w:pPr>
        <w:spacing w:line="360" w:lineRule="auto"/>
        <w:rPr>
          <w:lang w:val="en-US"/>
        </w:rPr>
      </w:pPr>
    </w:p>
    <w:p w:rsidR="00F34A7E" w:rsidRPr="00A23534" w:rsidRDefault="00F34A7E" w:rsidP="00F34A7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lập phiếu nhập sách</w:t>
      </w:r>
    </w:p>
    <w:p w:rsidR="00F34A7E" w:rsidRDefault="00F34A7E" w:rsidP="00AB7AF9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0659D263" wp14:editId="3EE8DE15">
            <wp:extent cx="5732145" cy="30924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+ Người dụng chọn nút Lập phiếu mới -&gt; hệ thống hiển thị thông tin Mã phiếu nhập ngày lập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Người dùng chọn nút ghi phiếu nhập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Người dùng điền thông tin các sản phẩm cần lập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Sau khi đã thêm đủ Sản phẩm cần lập người dùng chọn nút Lưu và In </w:t>
      </w:r>
    </w:p>
    <w:p w:rsidR="00F34A7E" w:rsidRPr="00F34A7E" w:rsidRDefault="00F34A7E" w:rsidP="00F34A7E">
      <w:pPr>
        <w:spacing w:line="360" w:lineRule="auto"/>
        <w:rPr>
          <w:i/>
          <w:color w:val="0000FF"/>
          <w:lang w:val="en-US"/>
        </w:rPr>
      </w:pPr>
      <w:r>
        <w:rPr>
          <w:lang w:val="en-US"/>
        </w:rPr>
        <w:t xml:space="preserve"> + Hệ thống hiển thị phiếu lập và thông báo lập thành công hay thất bại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 w:rsidR="00ED1C98">
        <w:rPr>
          <w:i/>
          <w:color w:val="0000FF"/>
          <w:lang w:val="en-US"/>
        </w:rPr>
        <w:t xml:space="preserve">h quán lý </w:t>
      </w:r>
      <w:r>
        <w:rPr>
          <w:i/>
          <w:color w:val="0000FF"/>
          <w:lang w:val="en-US"/>
        </w:rPr>
        <w:t xml:space="preserve"> hóa đơn bán sách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6C36232F" wp14:editId="2092D27C">
            <wp:extent cx="5732145" cy="3096895"/>
            <wp:effectExtent l="0" t="0" r="190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D4" w:rsidRDefault="001D5DD4" w:rsidP="001D5DD4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</w:t>
      </w:r>
      <w:r>
        <w:rPr>
          <w:lang w:val="en-US"/>
        </w:rPr>
        <w:br/>
        <w:t>+ Bấm nút Lập phiếu để hiển thị màn hình lập hóa đơn bán sách</w:t>
      </w:r>
    </w:p>
    <w:p w:rsidR="001D5DD4" w:rsidRDefault="001D5DD4" w:rsidP="001D5DD4">
      <w:pPr>
        <w:spacing w:line="360" w:lineRule="auto"/>
        <w:rPr>
          <w:lang w:val="en-US"/>
        </w:rPr>
      </w:pPr>
      <w:r>
        <w:rPr>
          <w:lang w:val="en-US"/>
        </w:rPr>
        <w:t>+ Chọn 1 hóa đơn bán sách  rồi chọn nút xóa để xóa 1 hóa đơn bán sách</w:t>
      </w:r>
    </w:p>
    <w:p w:rsidR="001D5DD4" w:rsidRDefault="001D5DD4" w:rsidP="001D5DD4">
      <w:pPr>
        <w:spacing w:line="360" w:lineRule="auto"/>
        <w:rPr>
          <w:lang w:val="en-US"/>
        </w:rPr>
      </w:pPr>
      <w:r>
        <w:rPr>
          <w:lang w:val="en-US"/>
        </w:rPr>
        <w:t xml:space="preserve">+ Nếu thêm/xóa công hệ thống hiển thị đã thành công nếu thất bại hệ thống hiển thị thông báo lỗi cho người dùng </w:t>
      </w:r>
    </w:p>
    <w:p w:rsidR="001D5DD4" w:rsidRDefault="001D5DD4" w:rsidP="001D5DD4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Lập hóa đơn: Hiển thì màn hình lập hóa đơn bán sách</w:t>
      </w:r>
    </w:p>
    <w:p w:rsidR="001D5DD4" w:rsidRDefault="001D5DD4" w:rsidP="001D5DD4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Xóa: xóa 1 hóa đơn bán sách</w:t>
      </w:r>
    </w:p>
    <w:p w:rsidR="001D5DD4" w:rsidRDefault="001D5DD4" w:rsidP="00F34A7E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 w:rsidRPr="00AA17F5">
        <w:rPr>
          <w:lang w:val="en-US"/>
        </w:rPr>
        <w:t>Nút thoát thoát khỏi màn</w:t>
      </w:r>
      <w:r>
        <w:rPr>
          <w:lang w:val="en-US"/>
        </w:rPr>
        <w:t xml:space="preserve"> hình lập</w:t>
      </w:r>
      <w:r w:rsidRPr="00AA17F5">
        <w:rPr>
          <w:lang w:val="en-US"/>
        </w:rPr>
        <w:t xml:space="preserve"> </w:t>
      </w:r>
      <w:r>
        <w:rPr>
          <w:lang w:val="en-US"/>
        </w:rPr>
        <w:t>hóa đơn bán sách</w:t>
      </w:r>
    </w:p>
    <w:p w:rsidR="00F34A7E" w:rsidRPr="00F34A7E" w:rsidRDefault="00F34A7E" w:rsidP="00F34A7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lập hóa đơn</w:t>
      </w:r>
      <w:bookmarkStart w:id="8" w:name="_GoBack"/>
      <w:bookmarkEnd w:id="8"/>
    </w:p>
    <w:p w:rsidR="00F34A7E" w:rsidRDefault="00F34A7E" w:rsidP="001D5DD4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8CBDF0" wp14:editId="115F98FA">
            <wp:extent cx="5732145" cy="3096895"/>
            <wp:effectExtent l="0" t="0" r="190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+ Người dụng chọn nút Lập hóa đơn -&gt; hệ thống hiển thị thông tin Mã hóa đơn, ngày lập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Người dùng chọn nút ghi hóa đơn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Người dùng điền thông tin các sản phẩm trong hóa đơn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Sau khi đã thêm đủ Sản phẩm cần lập người dùng chọn nút Lưu và In </w:t>
      </w:r>
    </w:p>
    <w:p w:rsidR="00F34A7E" w:rsidRDefault="00F34A7E" w:rsidP="00F34A7E">
      <w:pPr>
        <w:spacing w:line="360" w:lineRule="auto"/>
        <w:rPr>
          <w:lang w:val="en-US"/>
        </w:rPr>
      </w:pPr>
      <w:r>
        <w:rPr>
          <w:lang w:val="en-US"/>
        </w:rPr>
        <w:t xml:space="preserve"> + Hệ thống hiển thị phiếu lập hóa đơn và thông báo lập thành công hay thất bại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 xml:space="preserve">h tìm kiếm </w:t>
      </w:r>
    </w:p>
    <w:p w:rsidR="00825A8E" w:rsidRDefault="00EE1018" w:rsidP="00825A8E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BC5A8BD" wp14:editId="4FDDCCF0">
            <wp:extent cx="5732145" cy="30924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1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C3EB5FE" wp14:editId="28A04F1D">
            <wp:extent cx="5732145" cy="3096895"/>
            <wp:effectExtent l="0" t="0" r="190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1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207C4A5" wp14:editId="239E5162">
            <wp:extent cx="5732145" cy="309245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1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35D25A6" wp14:editId="522741F1">
            <wp:extent cx="5732145" cy="3096895"/>
            <wp:effectExtent l="0" t="0" r="190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18" w:rsidRDefault="00EE1018" w:rsidP="00825A8E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t xml:space="preserve">Cách sử dụng </w:t>
      </w:r>
    </w:p>
    <w:p w:rsidR="00EE1018" w:rsidRDefault="00EE1018" w:rsidP="00825A8E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t xml:space="preserve">+ Người dùng điền /chọn thông tin cần tìm kiếm </w:t>
      </w:r>
    </w:p>
    <w:p w:rsidR="00EE1018" w:rsidRDefault="00EE1018" w:rsidP="00825A8E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t xml:space="preserve">+ Chọn nút tìm kiếm </w:t>
      </w:r>
    </w:p>
    <w:p w:rsidR="00EE1018" w:rsidRPr="00825A8E" w:rsidRDefault="00EE1018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t>+ Hệ thống hiển thị các kết quá tìm kiếm cho người dùng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báo cáo nhập kho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0010C76D" wp14:editId="1193287E">
            <wp:extent cx="5732145" cy="414147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8E" w:rsidRDefault="00625D61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625D61" w:rsidRDefault="00625D61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+ Người dụng chọn ngày để lập báo cáo nhập kho về ngày đó </w:t>
      </w:r>
    </w:p>
    <w:p w:rsidR="00625D61" w:rsidRDefault="00625D61" w:rsidP="00825A8E">
      <w:pPr>
        <w:spacing w:line="360" w:lineRule="auto"/>
        <w:rPr>
          <w:lang w:val="en-US"/>
        </w:rPr>
      </w:pPr>
      <w:r>
        <w:rPr>
          <w:lang w:val="en-US"/>
        </w:rPr>
        <w:t>+ Người dùng chọn nút Báo cáo để hiện thi màn hình thông tin sách nhập ngày đó</w:t>
      </w:r>
    </w:p>
    <w:p w:rsidR="00625D61" w:rsidRDefault="00625D61" w:rsidP="00825A8E">
      <w:pPr>
        <w:spacing w:line="360" w:lineRule="auto"/>
        <w:rPr>
          <w:lang w:val="en-US"/>
        </w:rPr>
      </w:pPr>
      <w:r>
        <w:rPr>
          <w:lang w:val="en-US"/>
        </w:rPr>
        <w:t>+ Người dùng chọn nút in để in báo cáo .</w:t>
      </w:r>
    </w:p>
    <w:p w:rsid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Báo cáo : lập báo cáo nhập kho</w:t>
      </w:r>
    </w:p>
    <w:p w:rsid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In : in ra báo cáo </w:t>
      </w:r>
    </w:p>
    <w:p w:rsidR="00625D61" w:rsidRP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thoát : thoát khỏi màn hình báo cáo nhập kho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bảo cáo doanh thu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3803BF5D" wp14:editId="0FC7596B">
            <wp:extent cx="5732145" cy="4125595"/>
            <wp:effectExtent l="0" t="0" r="190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 xml:space="preserve">+ Người dụng chọn ngày để lập báo cáo doanh thu về ngày đó </w:t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>+ Người dùng chọn nút Báo cáo để hiện thi màn hình thông tin doanh thu ngày đó</w:t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>+ Người dùng chọn nút in để in báo cáo .</w:t>
      </w:r>
    </w:p>
    <w:p w:rsid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Báo cáo : lập báo cáo doanh thu</w:t>
      </w:r>
    </w:p>
    <w:p w:rsid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In : in ra báo cáo </w:t>
      </w:r>
    </w:p>
    <w:p w:rsidR="00825A8E" w:rsidRP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625D61">
        <w:rPr>
          <w:lang w:val="en-US"/>
        </w:rPr>
        <w:t xml:space="preserve">Nút thoát : thoát khỏi màn hình </w:t>
      </w:r>
      <w:r>
        <w:rPr>
          <w:lang w:val="en-US"/>
        </w:rPr>
        <w:t>báo cáo doanh thu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thống kê tồn kho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7F3DCAF6" wp14:editId="68ADE9CB">
            <wp:extent cx="5732145" cy="415417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>+ Người dụng chọn ngày để thống kê số lượng tồn trong kho</w:t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>+ Người dùng chọn nút thống kê để hiện thi màn hình thông tin số lương tồn trong kho</w:t>
      </w:r>
    </w:p>
    <w:p w:rsidR="00625D61" w:rsidRDefault="00625D61" w:rsidP="00625D61">
      <w:pPr>
        <w:spacing w:line="360" w:lineRule="auto"/>
        <w:rPr>
          <w:lang w:val="en-US"/>
        </w:rPr>
      </w:pPr>
      <w:r>
        <w:rPr>
          <w:lang w:val="en-US"/>
        </w:rPr>
        <w:t>+ Người dùng chọn nút in để in báo cáo .</w:t>
      </w:r>
    </w:p>
    <w:p w:rsid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Thống kê : lập báo cáo doanh thu</w:t>
      </w:r>
    </w:p>
    <w:p w:rsid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In : in ra báo cáo </w:t>
      </w:r>
    </w:p>
    <w:p w:rsidR="00825A8E" w:rsidRPr="00625D61" w:rsidRDefault="00625D61" w:rsidP="00625D61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625D61">
        <w:rPr>
          <w:lang w:val="en-US"/>
        </w:rPr>
        <w:t>Nút thoát : thoát khỏi màn hình báo cáo doanh thu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tạo biểu đồ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186A5A53" wp14:editId="03CCA94C">
            <wp:extent cx="5732145" cy="310134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1A" w:rsidRDefault="0013591A" w:rsidP="0013591A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13591A" w:rsidRDefault="0013591A" w:rsidP="0013591A">
      <w:pPr>
        <w:spacing w:line="360" w:lineRule="auto"/>
        <w:rPr>
          <w:lang w:val="en-US"/>
        </w:rPr>
      </w:pPr>
      <w:r>
        <w:rPr>
          <w:lang w:val="en-US"/>
        </w:rPr>
        <w:t>+ Người dụng chọn ngày để thống kê</w:t>
      </w:r>
      <w:r w:rsidR="00AA442F">
        <w:rPr>
          <w:lang w:val="en-US"/>
        </w:rPr>
        <w:t xml:space="preserve"> doanh thu </w:t>
      </w:r>
    </w:p>
    <w:p w:rsidR="0013591A" w:rsidRDefault="0013591A" w:rsidP="0013591A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chọn nút </w:t>
      </w:r>
      <w:r w:rsidR="00AA442F">
        <w:rPr>
          <w:lang w:val="en-US"/>
        </w:rPr>
        <w:t xml:space="preserve">vẽ biểu đồ </w:t>
      </w:r>
      <w:r>
        <w:rPr>
          <w:lang w:val="en-US"/>
        </w:rPr>
        <w:t>để hiện thi m</w:t>
      </w:r>
      <w:r w:rsidR="00AA442F">
        <w:rPr>
          <w:lang w:val="en-US"/>
        </w:rPr>
        <w:t xml:space="preserve">àn hình biểu đồ </w:t>
      </w:r>
      <w:r>
        <w:rPr>
          <w:lang w:val="en-US"/>
        </w:rPr>
        <w:t>.</w:t>
      </w:r>
    </w:p>
    <w:p w:rsidR="0013591A" w:rsidRDefault="00AA442F" w:rsidP="0013591A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vẽ biểu đồ</w:t>
      </w:r>
      <w:r w:rsidR="0013591A">
        <w:rPr>
          <w:lang w:val="en-US"/>
        </w:rPr>
        <w:t xml:space="preserve"> : </w:t>
      </w:r>
      <w:r>
        <w:rPr>
          <w:lang w:val="en-US"/>
        </w:rPr>
        <w:t>vẽ biểu đồ danh thu theo 1 khoảng thời gian</w:t>
      </w:r>
    </w:p>
    <w:p w:rsidR="00825A8E" w:rsidRPr="00AA442F" w:rsidRDefault="0013591A" w:rsidP="00AA442F">
      <w:pPr>
        <w:pStyle w:val="ListParagraph"/>
        <w:numPr>
          <w:ilvl w:val="0"/>
          <w:numId w:val="38"/>
        </w:numPr>
        <w:spacing w:line="360" w:lineRule="auto"/>
        <w:rPr>
          <w:i/>
          <w:color w:val="0000FF"/>
          <w:lang w:val="en-US"/>
        </w:rPr>
      </w:pPr>
      <w:r w:rsidRPr="00AA442F">
        <w:rPr>
          <w:lang w:val="en-US"/>
        </w:rPr>
        <w:t xml:space="preserve">Nút thoát : thoát khỏi màn hình </w:t>
      </w:r>
      <w:r w:rsidR="00AA442F">
        <w:rPr>
          <w:lang w:val="en-US"/>
        </w:rPr>
        <w:t>vẽ biểu đồ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đổi mật khẩu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3E4975F4" wp14:editId="3DD176E5">
            <wp:extent cx="4133850" cy="2038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8E" w:rsidRDefault="00AA442F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Cách sử dụng : </w:t>
      </w:r>
    </w:p>
    <w:p w:rsidR="00AA442F" w:rsidRDefault="00AA442F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+ Người dùng nhập mật khẩu cũ </w:t>
      </w:r>
      <w:r>
        <w:rPr>
          <w:lang w:val="en-US"/>
        </w:rPr>
        <w:br/>
        <w:t xml:space="preserve">+ Người dùng nhập mẩy khẩu mới </w:t>
      </w:r>
      <w:r>
        <w:rPr>
          <w:lang w:val="en-US"/>
        </w:rPr>
        <w:br/>
        <w:t xml:space="preserve">+ Người dùng nhấn nút Đổi mật khẩu . hệ thống thông báo cho người dùng đổi mật khẩu thành công/ thất bại </w:t>
      </w:r>
    </w:p>
    <w:p w:rsidR="00AA442F" w:rsidRDefault="00AA442F" w:rsidP="00AA442F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 xml:space="preserve">Nút đổi mật khẩu : thay đổi mật khẩu </w:t>
      </w:r>
    </w:p>
    <w:p w:rsidR="00AA442F" w:rsidRPr="00AA442F" w:rsidRDefault="00AA442F" w:rsidP="00AA442F">
      <w:pPr>
        <w:pStyle w:val="ListParagraph"/>
        <w:numPr>
          <w:ilvl w:val="0"/>
          <w:numId w:val="38"/>
        </w:numPr>
        <w:spacing w:line="360" w:lineRule="auto"/>
        <w:rPr>
          <w:lang w:val="en-US"/>
        </w:rPr>
      </w:pPr>
      <w:r>
        <w:rPr>
          <w:lang w:val="en-US"/>
        </w:rPr>
        <w:t>Nút cancel : thoát khỏi màn hình đổi mật khẩu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giới thiệu</w:t>
      </w:r>
    </w:p>
    <w:p w:rsidR="00825A8E" w:rsidRPr="00A23534" w:rsidRDefault="00D877E7" w:rsidP="00825A8E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0370B8E8" wp14:editId="5EEDF935">
            <wp:extent cx="5732145" cy="3096895"/>
            <wp:effectExtent l="0" t="0" r="190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8E" w:rsidRPr="0013591A" w:rsidRDefault="0013591A" w:rsidP="00825A8E">
      <w:pPr>
        <w:spacing w:line="360" w:lineRule="auto"/>
        <w:rPr>
          <w:lang w:val="en-US"/>
        </w:rPr>
      </w:pPr>
      <w:r>
        <w:rPr>
          <w:lang w:val="en-US"/>
        </w:rPr>
        <w:t xml:space="preserve">Chọn nút giới thiệu -&gt; hiển thị màn hình giới thiệu nhà sách </w:t>
      </w:r>
    </w:p>
    <w:p w:rsidR="00825A8E" w:rsidRPr="00A23534" w:rsidRDefault="00825A8E" w:rsidP="00825A8E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Màn hìn</w:t>
      </w:r>
      <w:r>
        <w:rPr>
          <w:i/>
          <w:color w:val="0000FF"/>
          <w:lang w:val="en-US"/>
        </w:rPr>
        <w:t>h lập hóa đơn</w:t>
      </w:r>
    </w:p>
    <w:p w:rsidR="00825A8E" w:rsidRPr="00825A8E" w:rsidRDefault="00D877E7" w:rsidP="00ED1C98">
      <w:pPr>
        <w:spacing w:line="360" w:lineRule="auto"/>
        <w:rPr>
          <w:i/>
          <w:color w:val="0000FF"/>
          <w:lang w:val="en-US"/>
        </w:rPr>
      </w:pPr>
      <w:r>
        <w:rPr>
          <w:noProof/>
          <w:lang w:val="en-US"/>
        </w:rPr>
        <w:drawing>
          <wp:inline distT="0" distB="0" distL="0" distR="0" wp14:anchorId="7C3C42A1" wp14:editId="67A85281">
            <wp:extent cx="5732145" cy="497395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A8E" w:rsidRPr="00825A8E" w:rsidSect="00301562">
      <w:headerReference w:type="default" r:id="rId34"/>
      <w:footerReference w:type="default" r:id="rId35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3AF9" w:rsidRDefault="00193AF9">
      <w:r>
        <w:separator/>
      </w:r>
    </w:p>
  </w:endnote>
  <w:endnote w:type="continuationSeparator" w:id="0">
    <w:p w:rsidR="00193AF9" w:rsidRDefault="00193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040FDF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71552" behindDoc="0" locked="0" layoutInCell="1" allowOverlap="1" wp14:anchorId="6E77CCDC" wp14:editId="04FAFBB4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7BFC3009" wp14:editId="14CBC26E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EE1018"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3AF9" w:rsidRDefault="00193AF9">
      <w:r>
        <w:separator/>
      </w:r>
    </w:p>
  </w:footnote>
  <w:footnote w:type="continuationSeparator" w:id="0">
    <w:p w:rsidR="00193AF9" w:rsidRDefault="00193A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29393E" w:rsidP="0029393E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5B92380" wp14:editId="7A93A2A3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B8BD31" id="Freeform 1" o:spid="_x0000_s1026" style="position:absolute;margin-left:0;margin-top:0;width:93.15pt;height:813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CD34FD0" wp14:editId="21A99723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9393E" w:rsidRDefault="0029393E" w:rsidP="0029393E">
    <w:pPr>
      <w:pStyle w:val="Title"/>
      <w:rPr>
        <w:lang w:val="en-US"/>
      </w:rPr>
    </w:pPr>
  </w:p>
  <w:p w:rsidR="0029393E" w:rsidRPr="003B1A2B" w:rsidRDefault="0029393E" w:rsidP="0029393E">
    <w:pPr>
      <w:rPr>
        <w:lang w:val="en-US"/>
      </w:rPr>
    </w:pPr>
  </w:p>
  <w:p w:rsidR="0029393E" w:rsidRPr="00F53DBB" w:rsidRDefault="0029393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29393E" w:rsidRPr="0040293A" w:rsidRDefault="0029393E" w:rsidP="0029393E">
    <w:pPr>
      <w:pStyle w:val="Header"/>
      <w:rPr>
        <w:rFonts w:eastAsia="Tahoma"/>
      </w:rPr>
    </w:pPr>
  </w:p>
  <w:p w:rsidR="003701D7" w:rsidRPr="0029393E" w:rsidRDefault="003701D7" w:rsidP="002939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03BB1AF2" wp14:editId="3C056C16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8D3541" w:rsidRDefault="00DC363E">
          <w:pPr>
            <w:pStyle w:val="Header"/>
            <w:rPr>
              <w:color w:val="0000FF"/>
              <w:lang w:val="en-US"/>
            </w:rPr>
          </w:pPr>
          <w:r w:rsidRPr="008D3541">
            <w:rPr>
              <w:color w:val="0000FF"/>
              <w:lang w:val="en-US"/>
            </w:rPr>
            <w:t>&lt;</w:t>
          </w:r>
          <w:r w:rsidR="00E95D0C" w:rsidRPr="008D3541">
            <w:rPr>
              <w:color w:val="0000FF"/>
              <w:lang w:val="en-US"/>
            </w:rPr>
            <w:t>Tên đề tài</w:t>
          </w:r>
          <w:r w:rsidRPr="008D3541">
            <w:rPr>
              <w:color w:val="0000FF"/>
              <w:lang w:val="en-US"/>
            </w:rPr>
            <w:t>&gt;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DC363E" w:rsidRPr="008D3541">
            <w:rPr>
              <w:color w:val="0000FF"/>
              <w:lang w:val="en-US"/>
            </w:rPr>
            <w:t>&lt;</w:t>
          </w:r>
          <w:r w:rsidRPr="008D3541">
            <w:rPr>
              <w:color w:val="0000FF"/>
              <w:lang w:val="en-US"/>
            </w:rPr>
            <w:t>x.y</w:t>
          </w:r>
          <w:r w:rsidR="00DC363E" w:rsidRPr="008D3541">
            <w:rPr>
              <w:color w:val="0000FF"/>
              <w:lang w:val="en-US"/>
            </w:rPr>
            <w:t>&gt;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DC363E" w:rsidRPr="008D3541">
            <w:rPr>
              <w:color w:val="0000FF"/>
              <w:lang w:val="en-US"/>
            </w:rPr>
            <w:t>&lt;</w:t>
          </w:r>
          <w:r w:rsidRPr="008D3541">
            <w:rPr>
              <w:color w:val="0000FF"/>
              <w:lang w:val="en-US"/>
            </w:rPr>
            <w:t>dd/mm/yyyy</w:t>
          </w:r>
          <w:r w:rsidR="00DC363E" w:rsidRPr="008D3541">
            <w:rPr>
              <w:color w:val="0000FF"/>
              <w:lang w:val="en-US"/>
            </w:rPr>
            <w:t>&gt;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1034DF6"/>
    <w:multiLevelType w:val="hybridMultilevel"/>
    <w:tmpl w:val="54908674"/>
    <w:lvl w:ilvl="0" w:tplc="0E180EA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936F0"/>
    <w:multiLevelType w:val="hybridMultilevel"/>
    <w:tmpl w:val="0E261A78"/>
    <w:lvl w:ilvl="0" w:tplc="6CDA773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0"/>
  </w:num>
  <w:num w:numId="4">
    <w:abstractNumId w:val="18"/>
  </w:num>
  <w:num w:numId="5">
    <w:abstractNumId w:val="21"/>
  </w:num>
  <w:num w:numId="6">
    <w:abstractNumId w:val="11"/>
  </w:num>
  <w:num w:numId="7">
    <w:abstractNumId w:val="22"/>
  </w:num>
  <w:num w:numId="8">
    <w:abstractNumId w:val="27"/>
  </w:num>
  <w:num w:numId="9">
    <w:abstractNumId w:val="14"/>
  </w:num>
  <w:num w:numId="10">
    <w:abstractNumId w:val="9"/>
  </w:num>
  <w:num w:numId="11">
    <w:abstractNumId w:val="32"/>
  </w:num>
  <w:num w:numId="12">
    <w:abstractNumId w:val="28"/>
  </w:num>
  <w:num w:numId="13">
    <w:abstractNumId w:val="26"/>
  </w:num>
  <w:num w:numId="14">
    <w:abstractNumId w:val="4"/>
  </w:num>
  <w:num w:numId="15">
    <w:abstractNumId w:val="6"/>
  </w:num>
  <w:num w:numId="16">
    <w:abstractNumId w:val="25"/>
  </w:num>
  <w:num w:numId="17">
    <w:abstractNumId w:val="30"/>
  </w:num>
  <w:num w:numId="18">
    <w:abstractNumId w:val="13"/>
  </w:num>
  <w:num w:numId="19">
    <w:abstractNumId w:val="24"/>
  </w:num>
  <w:num w:numId="20">
    <w:abstractNumId w:val="29"/>
  </w:num>
  <w:num w:numId="21">
    <w:abstractNumId w:val="31"/>
  </w:num>
  <w:num w:numId="22">
    <w:abstractNumId w:val="10"/>
  </w:num>
  <w:num w:numId="23">
    <w:abstractNumId w:val="17"/>
  </w:num>
  <w:num w:numId="24">
    <w:abstractNumId w:val="7"/>
  </w:num>
  <w:num w:numId="25">
    <w:abstractNumId w:val="5"/>
  </w:num>
  <w:num w:numId="26">
    <w:abstractNumId w:val="16"/>
  </w:num>
  <w:num w:numId="27">
    <w:abstractNumId w:val="23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0"/>
  </w:num>
  <w:num w:numId="33">
    <w:abstractNumId w:val="0"/>
  </w:num>
  <w:num w:numId="34">
    <w:abstractNumId w:val="19"/>
  </w:num>
  <w:num w:numId="35">
    <w:abstractNumId w:val="12"/>
  </w:num>
  <w:num w:numId="36">
    <w:abstractNumId w:val="8"/>
  </w:num>
  <w:num w:numId="37">
    <w:abstractNumId w:val="3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40FDF"/>
    <w:rsid w:val="000519D9"/>
    <w:rsid w:val="000679AA"/>
    <w:rsid w:val="000C0CA8"/>
    <w:rsid w:val="000F7AA9"/>
    <w:rsid w:val="0013591A"/>
    <w:rsid w:val="00193AF9"/>
    <w:rsid w:val="001D5DD4"/>
    <w:rsid w:val="00213ECB"/>
    <w:rsid w:val="002160F2"/>
    <w:rsid w:val="00221A67"/>
    <w:rsid w:val="0029393E"/>
    <w:rsid w:val="00301562"/>
    <w:rsid w:val="0031511D"/>
    <w:rsid w:val="003548A8"/>
    <w:rsid w:val="003701D7"/>
    <w:rsid w:val="003747E6"/>
    <w:rsid w:val="003C2F0F"/>
    <w:rsid w:val="00407045"/>
    <w:rsid w:val="004176B5"/>
    <w:rsid w:val="0043534F"/>
    <w:rsid w:val="00435847"/>
    <w:rsid w:val="004B7CC9"/>
    <w:rsid w:val="004E4257"/>
    <w:rsid w:val="005802A5"/>
    <w:rsid w:val="00582436"/>
    <w:rsid w:val="0060493B"/>
    <w:rsid w:val="006257BE"/>
    <w:rsid w:val="00625D61"/>
    <w:rsid w:val="0064329D"/>
    <w:rsid w:val="006855DC"/>
    <w:rsid w:val="006E420F"/>
    <w:rsid w:val="006E56E2"/>
    <w:rsid w:val="007338F6"/>
    <w:rsid w:val="00767CB6"/>
    <w:rsid w:val="007A1DE8"/>
    <w:rsid w:val="007F21C9"/>
    <w:rsid w:val="008243D9"/>
    <w:rsid w:val="00825A8E"/>
    <w:rsid w:val="008D3541"/>
    <w:rsid w:val="00984338"/>
    <w:rsid w:val="00990E11"/>
    <w:rsid w:val="0099744F"/>
    <w:rsid w:val="009B2AFC"/>
    <w:rsid w:val="009F47F5"/>
    <w:rsid w:val="00A23833"/>
    <w:rsid w:val="00A544E7"/>
    <w:rsid w:val="00A638EF"/>
    <w:rsid w:val="00AA17F5"/>
    <w:rsid w:val="00AA442F"/>
    <w:rsid w:val="00AB7AF9"/>
    <w:rsid w:val="00B53770"/>
    <w:rsid w:val="00B871C5"/>
    <w:rsid w:val="00BB5444"/>
    <w:rsid w:val="00C14AB8"/>
    <w:rsid w:val="00C74D6D"/>
    <w:rsid w:val="00CA52C8"/>
    <w:rsid w:val="00CA75F9"/>
    <w:rsid w:val="00D234F3"/>
    <w:rsid w:val="00D328EA"/>
    <w:rsid w:val="00D608CB"/>
    <w:rsid w:val="00D877E7"/>
    <w:rsid w:val="00DA2A6D"/>
    <w:rsid w:val="00DC363E"/>
    <w:rsid w:val="00DD57E3"/>
    <w:rsid w:val="00E6501E"/>
    <w:rsid w:val="00E95D0C"/>
    <w:rsid w:val="00ED1C98"/>
    <w:rsid w:val="00EE1018"/>
    <w:rsid w:val="00F34A7E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6C7279"/>
  <w15:docId w15:val="{3BDF58AC-EF59-4C15-BB29-676727D28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825A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352</TotalTime>
  <Pages>1</Pages>
  <Words>1345</Words>
  <Characters>7669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8997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Hưng Lâm</cp:lastModifiedBy>
  <cp:revision>10</cp:revision>
  <cp:lastPrinted>2013-12-07T15:58:00Z</cp:lastPrinted>
  <dcterms:created xsi:type="dcterms:W3CDTF">2013-10-13T11:17:00Z</dcterms:created>
  <dcterms:modified xsi:type="dcterms:W3CDTF">2017-12-31T10:30:00Z</dcterms:modified>
</cp:coreProperties>
</file>