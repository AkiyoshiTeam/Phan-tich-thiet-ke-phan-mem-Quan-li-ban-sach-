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22DFF" w14:textId="77777777" w:rsidR="003548A8" w:rsidRDefault="003548A8" w:rsidP="003548A8">
      <w:pPr>
        <w:rPr>
          <w:lang w:val="en-US"/>
        </w:rPr>
      </w:pPr>
    </w:p>
    <w:p w14:paraId="455B8892" w14:textId="77777777" w:rsidR="00301562" w:rsidRDefault="00301562" w:rsidP="003548A8">
      <w:pPr>
        <w:rPr>
          <w:lang w:val="en-US"/>
        </w:rPr>
      </w:pPr>
    </w:p>
    <w:p w14:paraId="63932952" w14:textId="77777777" w:rsidR="00301562" w:rsidRDefault="00301562" w:rsidP="003548A8">
      <w:pPr>
        <w:rPr>
          <w:lang w:val="en-US"/>
        </w:rPr>
      </w:pPr>
    </w:p>
    <w:p w14:paraId="1FA5184A" w14:textId="77777777" w:rsidR="00301562" w:rsidRDefault="00301562" w:rsidP="003548A8">
      <w:pPr>
        <w:rPr>
          <w:lang w:val="en-US"/>
        </w:rPr>
      </w:pPr>
    </w:p>
    <w:p w14:paraId="1BA19F22" w14:textId="77777777" w:rsidR="00301562" w:rsidRDefault="00301562" w:rsidP="003548A8">
      <w:pPr>
        <w:rPr>
          <w:lang w:val="en-US"/>
        </w:rPr>
      </w:pPr>
    </w:p>
    <w:p w14:paraId="2262A36F" w14:textId="77777777" w:rsidR="00301562" w:rsidRDefault="00301562" w:rsidP="003548A8">
      <w:pPr>
        <w:rPr>
          <w:lang w:val="en-US"/>
        </w:rPr>
      </w:pPr>
    </w:p>
    <w:p w14:paraId="3D24A920" w14:textId="77777777" w:rsidR="00301562" w:rsidRDefault="00301562" w:rsidP="003548A8">
      <w:pPr>
        <w:rPr>
          <w:lang w:val="en-US"/>
        </w:rPr>
      </w:pPr>
    </w:p>
    <w:p w14:paraId="4278F542" w14:textId="77777777" w:rsidR="003548A8" w:rsidRPr="003548A8" w:rsidRDefault="003548A8" w:rsidP="003548A8">
      <w:pPr>
        <w:rPr>
          <w:lang w:val="en-US"/>
        </w:rPr>
      </w:pPr>
    </w:p>
    <w:p w14:paraId="3565CD81" w14:textId="5AF25E06"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724857">
        <w:rPr>
          <w:lang w:val="en-US"/>
        </w:rPr>
        <w:br/>
      </w:r>
      <w:r w:rsidR="00724857">
        <w:rPr>
          <w:color w:val="0000FF"/>
          <w:lang w:val="en-US"/>
        </w:rPr>
        <w:t>Phần mềm quản lý bán sách</w:t>
      </w:r>
    </w:p>
    <w:p w14:paraId="1D899041" w14:textId="77777777" w:rsidR="007A1DE8" w:rsidRPr="007A1DE8" w:rsidRDefault="007A1DE8" w:rsidP="007A1DE8">
      <w:pPr>
        <w:rPr>
          <w:lang w:val="en-US"/>
        </w:rPr>
      </w:pPr>
    </w:p>
    <w:p w14:paraId="416FBE8B" w14:textId="5ABE1296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724857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76EDA56C" w14:textId="77777777" w:rsidR="00D234F3" w:rsidRDefault="00D234F3">
      <w:pPr>
        <w:pStyle w:val="Title"/>
        <w:jc w:val="both"/>
        <w:rPr>
          <w:lang w:val="en-US"/>
        </w:rPr>
      </w:pPr>
    </w:p>
    <w:p w14:paraId="15F012A7" w14:textId="77777777" w:rsidR="003548A8" w:rsidRDefault="003548A8" w:rsidP="003548A8">
      <w:pPr>
        <w:rPr>
          <w:lang w:val="en-US"/>
        </w:rPr>
      </w:pPr>
    </w:p>
    <w:p w14:paraId="3608523B" w14:textId="77777777" w:rsidR="00301562" w:rsidRDefault="00301562" w:rsidP="003548A8">
      <w:pPr>
        <w:rPr>
          <w:lang w:val="en-US"/>
        </w:rPr>
      </w:pPr>
    </w:p>
    <w:p w14:paraId="784778CC" w14:textId="77777777" w:rsidR="00301562" w:rsidRDefault="00301562" w:rsidP="003548A8">
      <w:pPr>
        <w:rPr>
          <w:lang w:val="en-US"/>
        </w:rPr>
      </w:pPr>
    </w:p>
    <w:p w14:paraId="68F2225E" w14:textId="77777777" w:rsidR="00301562" w:rsidRDefault="00301562" w:rsidP="003548A8">
      <w:pPr>
        <w:rPr>
          <w:lang w:val="en-US"/>
        </w:rPr>
      </w:pPr>
    </w:p>
    <w:p w14:paraId="2C1D5E85" w14:textId="77777777" w:rsidR="00301562" w:rsidRDefault="00301562" w:rsidP="003548A8">
      <w:pPr>
        <w:rPr>
          <w:lang w:val="en-US"/>
        </w:rPr>
      </w:pPr>
    </w:p>
    <w:p w14:paraId="7DBFDD25" w14:textId="77777777" w:rsidR="00301562" w:rsidRDefault="00301562" w:rsidP="003548A8">
      <w:pPr>
        <w:rPr>
          <w:lang w:val="en-US"/>
        </w:rPr>
      </w:pPr>
    </w:p>
    <w:p w14:paraId="4493C38F" w14:textId="77777777" w:rsidR="00301562" w:rsidRDefault="00301562" w:rsidP="003548A8">
      <w:pPr>
        <w:rPr>
          <w:lang w:val="en-US"/>
        </w:rPr>
      </w:pPr>
    </w:p>
    <w:p w14:paraId="73C22D2C" w14:textId="77777777" w:rsidR="00301562" w:rsidRDefault="00301562" w:rsidP="003548A8">
      <w:pPr>
        <w:rPr>
          <w:lang w:val="en-US"/>
        </w:rPr>
      </w:pPr>
    </w:p>
    <w:p w14:paraId="7B4BE439" w14:textId="77777777" w:rsidR="00301562" w:rsidRDefault="00301562" w:rsidP="003548A8">
      <w:pPr>
        <w:rPr>
          <w:lang w:val="en-US"/>
        </w:rPr>
      </w:pPr>
    </w:p>
    <w:p w14:paraId="297F46A2" w14:textId="77777777" w:rsidR="003548A8" w:rsidRDefault="003548A8" w:rsidP="003548A8">
      <w:pPr>
        <w:rPr>
          <w:lang w:val="en-US"/>
        </w:rPr>
      </w:pPr>
    </w:p>
    <w:p w14:paraId="12C58C4C" w14:textId="77777777" w:rsidR="003548A8" w:rsidRDefault="003548A8" w:rsidP="003548A8">
      <w:pPr>
        <w:rPr>
          <w:lang w:val="en-US"/>
        </w:rPr>
      </w:pPr>
    </w:p>
    <w:p w14:paraId="3FA3F21D" w14:textId="77777777" w:rsidR="003548A8" w:rsidRDefault="003548A8" w:rsidP="003548A8">
      <w:pPr>
        <w:rPr>
          <w:lang w:val="en-US"/>
        </w:rPr>
      </w:pPr>
    </w:p>
    <w:p w14:paraId="0F8C0659" w14:textId="77777777" w:rsidR="003548A8" w:rsidRDefault="003548A8" w:rsidP="003548A8">
      <w:pPr>
        <w:rPr>
          <w:lang w:val="en-US"/>
        </w:rPr>
      </w:pPr>
    </w:p>
    <w:p w14:paraId="09DC4693" w14:textId="77777777" w:rsidR="003548A8" w:rsidRDefault="003548A8" w:rsidP="003548A8">
      <w:pPr>
        <w:rPr>
          <w:lang w:val="en-US"/>
        </w:rPr>
      </w:pPr>
    </w:p>
    <w:p w14:paraId="628C1864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5A1B8183" w14:textId="77777777" w:rsidR="00173244" w:rsidRPr="003548A8" w:rsidRDefault="00173244" w:rsidP="00173244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1642015 – Nguyễn Đức Đông</w:t>
      </w:r>
    </w:p>
    <w:p w14:paraId="6C445D26" w14:textId="3D057D59" w:rsidR="00173244" w:rsidRPr="003548A8" w:rsidRDefault="00173244" w:rsidP="00173244">
      <w:pPr>
        <w:jc w:val="center"/>
        <w:rPr>
          <w:sz w:val="30"/>
          <w:szCs w:val="30"/>
          <w:lang w:val="en-US"/>
        </w:rPr>
        <w:sectPr w:rsidR="00173244" w:rsidRPr="003548A8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1642027– Lâm Thiên Hưn</w:t>
      </w:r>
      <w:r>
        <w:rPr>
          <w:rFonts w:ascii="Arial" w:hAnsi="Arial" w:cs="Arial"/>
          <w:color w:val="0000FF"/>
          <w:sz w:val="30"/>
          <w:szCs w:val="30"/>
          <w:lang w:val="en-US"/>
        </w:rPr>
        <w:t>g</w:t>
      </w:r>
    </w:p>
    <w:p w14:paraId="506AC296" w14:textId="421FD42C" w:rsidR="003548A8" w:rsidRDefault="003548A8" w:rsidP="00173244">
      <w:pPr>
        <w:rPr>
          <w:rFonts w:ascii="Arial" w:hAnsi="Arial" w:cs="Arial"/>
          <w:color w:val="0000FF"/>
          <w:sz w:val="30"/>
          <w:szCs w:val="30"/>
          <w:lang w:val="en-US"/>
        </w:rPr>
      </w:pPr>
    </w:p>
    <w:p w14:paraId="6B9B2035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392F89E4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2933A74B" w14:textId="77777777" w:rsidTr="00277D7F">
        <w:trPr>
          <w:trHeight w:val="417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14:paraId="6FC9B463" w14:textId="77777777" w:rsidR="00E95D0C" w:rsidRPr="007A1DE8" w:rsidRDefault="00E95D0C" w:rsidP="00277D7F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14:paraId="281A1B86" w14:textId="77777777" w:rsidR="00E95D0C" w:rsidRPr="007A1DE8" w:rsidRDefault="00E95D0C" w:rsidP="00277D7F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14:paraId="0C9EAA57" w14:textId="77777777" w:rsidR="00E95D0C" w:rsidRPr="007A1DE8" w:rsidRDefault="00E95D0C" w:rsidP="00277D7F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14:paraId="3DF98A19" w14:textId="77777777" w:rsidR="00E95D0C" w:rsidRPr="007A1DE8" w:rsidRDefault="00DC363E" w:rsidP="00277D7F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277D7F" w:rsidRPr="00277D7F" w14:paraId="5F44D800" w14:textId="77777777" w:rsidTr="00277D7F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5A34A" w14:textId="66D03401" w:rsidR="00E95D0C" w:rsidRPr="00277D7F" w:rsidRDefault="00277D7F" w:rsidP="00277D7F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26/12/2017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762CD2" w14:textId="1ACB7C80" w:rsidR="00E95D0C" w:rsidRPr="00277D7F" w:rsidRDefault="00277D7F" w:rsidP="00277D7F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22D16" w14:textId="7FF86316" w:rsidR="00E95D0C" w:rsidRPr="00277D7F" w:rsidRDefault="00277D7F" w:rsidP="00277D7F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Danh sách các màn hình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A872B1" w14:textId="01E14297" w:rsidR="00E95D0C" w:rsidRPr="00277D7F" w:rsidRDefault="00277D7F" w:rsidP="00277D7F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Nguyễn Đức Đông</w:t>
            </w:r>
          </w:p>
        </w:tc>
      </w:tr>
      <w:tr w:rsidR="00277D7F" w:rsidRPr="00277D7F" w14:paraId="4B68B5CE" w14:textId="77777777" w:rsidTr="00277D7F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F60D2" w14:textId="78991235" w:rsidR="00E95D0C" w:rsidRPr="00277D7F" w:rsidRDefault="00277D7F" w:rsidP="00277D7F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26/12/2017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D25CEA" w14:textId="1E44D8AA" w:rsidR="00E95D0C" w:rsidRPr="00277D7F" w:rsidRDefault="00277D7F" w:rsidP="00277D7F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4343F8" w14:textId="52FDACC6" w:rsidR="00E95D0C" w:rsidRPr="00277D7F" w:rsidRDefault="00277D7F" w:rsidP="00277D7F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Mô tả chi tiết mỗi màn hình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933519" w14:textId="0C1C723B" w:rsidR="00E95D0C" w:rsidRPr="00277D7F" w:rsidRDefault="00277D7F" w:rsidP="00277D7F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277D7F">
              <w:rPr>
                <w:rFonts w:eastAsia="SimSun"/>
                <w:color w:val="000000" w:themeColor="text1"/>
                <w:lang w:val="en-US"/>
              </w:rPr>
              <w:t>Lâm Thiên Hưng</w:t>
            </w:r>
          </w:p>
        </w:tc>
      </w:tr>
    </w:tbl>
    <w:p w14:paraId="551C7B89" w14:textId="77777777" w:rsidR="00A23833" w:rsidRPr="00277D7F" w:rsidRDefault="00A23833" w:rsidP="0031511D">
      <w:pPr>
        <w:pStyle w:val="Title"/>
        <w:rPr>
          <w:color w:val="000000" w:themeColor="text1"/>
          <w:lang w:val="en-US"/>
        </w:rPr>
      </w:pPr>
    </w:p>
    <w:p w14:paraId="40BC1FBF" w14:textId="1BEA74EE" w:rsidR="00A23833" w:rsidRDefault="00A23833" w:rsidP="00A23833">
      <w:pPr>
        <w:pStyle w:val="Title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  <w:r w:rsidRPr="00AA7D19">
        <w:rPr>
          <w:rFonts w:ascii="Times New Roman" w:hAnsi="Times New Roman"/>
          <w:lang w:val="en-US"/>
        </w:rPr>
        <w:lastRenderedPageBreak/>
        <w:t>M</w:t>
      </w:r>
      <w:r w:rsidR="00AA7D19">
        <w:rPr>
          <w:rFonts w:ascii="Times New Roman" w:hAnsi="Times New Roman"/>
          <w:lang w:val="en-US"/>
        </w:rPr>
        <w:t>ỤC LỤC</w:t>
      </w:r>
      <w:bookmarkStart w:id="0" w:name="_GoBack"/>
      <w:bookmarkEnd w:id="0"/>
    </w:p>
    <w:sdt>
      <w:sdtPr>
        <w:id w:val="-18998128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  <w:lang w:val="vi-VN"/>
        </w:rPr>
      </w:sdtEndPr>
      <w:sdtContent>
        <w:p w14:paraId="38FCD87D" w14:textId="531756CC" w:rsidR="0059434C" w:rsidRPr="0059434C" w:rsidRDefault="0059434C">
          <w:pPr>
            <w:pStyle w:val="TOCHeading"/>
            <w:rPr>
              <w:sz w:val="16"/>
              <w:szCs w:val="16"/>
            </w:rPr>
          </w:pPr>
        </w:p>
        <w:p w14:paraId="2364400F" w14:textId="184E2227" w:rsidR="0059434C" w:rsidRPr="0059434C" w:rsidRDefault="0059434C">
          <w:pPr>
            <w:pStyle w:val="TOC1"/>
            <w:tabs>
              <w:tab w:val="left" w:pos="480"/>
              <w:tab w:val="right" w:leader="do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515035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59434C">
              <w:rPr>
                <w:rFonts w:eastAsiaTheme="minorEastAsia" w:cstheme="minorBidi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Danh sách các màn hình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_Toc502515035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3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A3D1D" w14:textId="568EBEBD" w:rsidR="0059434C" w:rsidRPr="0059434C" w:rsidRDefault="0059434C">
          <w:pPr>
            <w:pStyle w:val="TOC1"/>
            <w:tabs>
              <w:tab w:val="left" w:pos="480"/>
              <w:tab w:val="right" w:leader="do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8"/>
              <w:szCs w:val="28"/>
              <w:lang w:val="en-US"/>
            </w:rPr>
          </w:pPr>
          <w:hyperlink w:anchor="_Toc502515036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59434C">
              <w:rPr>
                <w:rFonts w:eastAsiaTheme="minorEastAsia" w:cstheme="minorBidi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Mô tả chi tiết mỗi màn hình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_Toc502515036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4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76E2F" w14:textId="30F5FEAA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37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đăng nhập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_Toc502515037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4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AC316" w14:textId="34C21A26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38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2.2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_Toc502515038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5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AFDCE" w14:textId="4E05F82D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39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2.3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thêm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_Toc502515039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6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7A75F" w14:textId="0F94F011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0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2.4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cập nhật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_Toc502515040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6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CB1B1" w14:textId="7375137C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1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2.5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nhân viên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_Toc502515041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7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9A666" w14:textId="6739253C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2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2.6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thêm nhân viên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_Toc502515042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8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15B64" w14:textId="0BAB3329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3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2.7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cập nhật nhân viên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_Toc502515043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8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BD7FB" w14:textId="58324FE4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4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2.8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tác giả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_Toc502515044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9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98B0D" w14:textId="4A27727C" w:rsidR="0059434C" w:rsidRPr="0059434C" w:rsidRDefault="0059434C">
          <w:pPr>
            <w:pStyle w:val="TOC2"/>
            <w:tabs>
              <w:tab w:val="left" w:pos="72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5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2.9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thể loại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_Toc502515045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10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86DE0" w14:textId="046CA106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6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2.10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nhà xuất bản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_Toc502515046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11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29C1" w14:textId="3D11126E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7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2.11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phiếu nhập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_Toc502515047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12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AA2DC" w14:textId="4A564AD1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8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2.12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lập phiếu nhập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_Toc502515048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13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6B247" w14:textId="514A6641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49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2.13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quán lý  hóa đơn bán sách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_Toc502515049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13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23E42" w14:textId="275E25D9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0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2.14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lập hóa đơn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_Toc502515050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14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B5C78" w14:textId="3AF1953F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1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2.15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tìm kiếm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_Toc502515051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15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300D" w14:textId="0B493A26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2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2.16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báo cáo nhập kho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_Toc502515052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17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B2F00" w14:textId="5CE42489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3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2.17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bảo cáo doanh thu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_Toc502515053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18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6E964" w14:textId="26869A84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4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2.18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thống kê tồn kho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_Toc502515054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19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48BBA" w14:textId="4FA38E94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5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2.19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tạo biểu đồ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_Toc502515055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20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135B5" w14:textId="63339476" w:rsidR="0059434C" w:rsidRP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8"/>
              <w:szCs w:val="28"/>
              <w:lang w:val="en-US"/>
            </w:rPr>
          </w:pPr>
          <w:hyperlink w:anchor="_Toc502515056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2.20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đổi mật khẩu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_Toc502515056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20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66A78" w14:textId="6468A870" w:rsidR="0059434C" w:rsidRDefault="0059434C">
          <w:pPr>
            <w:pStyle w:val="TOC2"/>
            <w:tabs>
              <w:tab w:val="left" w:pos="960"/>
              <w:tab w:val="right" w:leader="do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502515057" w:history="1"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2.21</w:t>
            </w:r>
            <w:r w:rsidRPr="0059434C">
              <w:rPr>
                <w:rFonts w:eastAsiaTheme="minorEastAsia" w:cstheme="minorBidi"/>
                <w:smallCaps w:val="0"/>
                <w:noProof/>
                <w:sz w:val="28"/>
                <w:szCs w:val="28"/>
                <w:lang w:val="en-US"/>
              </w:rPr>
              <w:tab/>
            </w:r>
            <w:r w:rsidRPr="0059434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Màn hình giới thiệu</w:t>
            </w:r>
            <w:r w:rsidRPr="0059434C">
              <w:rPr>
                <w:noProof/>
                <w:webHidden/>
                <w:sz w:val="28"/>
                <w:szCs w:val="28"/>
              </w:rPr>
              <w:tab/>
            </w:r>
            <w:r w:rsidRPr="0059434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434C">
              <w:rPr>
                <w:noProof/>
                <w:webHidden/>
                <w:sz w:val="28"/>
                <w:szCs w:val="28"/>
              </w:rPr>
              <w:instrText xml:space="preserve"> PAGEREF _Toc502515057 \h </w:instrText>
            </w:r>
            <w:r w:rsidRPr="0059434C">
              <w:rPr>
                <w:noProof/>
                <w:webHidden/>
                <w:sz w:val="28"/>
                <w:szCs w:val="28"/>
              </w:rPr>
            </w:r>
            <w:r w:rsidRPr="0059434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5E82">
              <w:rPr>
                <w:noProof/>
                <w:webHidden/>
                <w:sz w:val="28"/>
                <w:szCs w:val="28"/>
              </w:rPr>
              <w:t>21</w:t>
            </w:r>
            <w:r w:rsidRPr="0059434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A18DD" w14:textId="72BBE89D" w:rsidR="0059434C" w:rsidRDefault="0059434C">
          <w:r>
            <w:rPr>
              <w:b/>
              <w:bCs/>
              <w:noProof/>
            </w:rPr>
            <w:fldChar w:fldCharType="end"/>
          </w:r>
        </w:p>
      </w:sdtContent>
    </w:sdt>
    <w:p w14:paraId="35CCC183" w14:textId="77777777" w:rsidR="0059434C" w:rsidRDefault="0030580B" w:rsidP="0030580B">
      <w:pPr>
        <w:pStyle w:val="TOC1"/>
        <w:tabs>
          <w:tab w:val="left" w:pos="432"/>
        </w:tabs>
        <w:rPr>
          <w:rFonts w:eastAsiaTheme="minorEastAsia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14:paraId="6DC02A6A" w14:textId="6603AB3A" w:rsidR="0030580B" w:rsidRDefault="0030580B" w:rsidP="0030580B">
      <w:pPr>
        <w:pStyle w:val="TOC1"/>
        <w:tabs>
          <w:tab w:val="left" w:pos="432"/>
        </w:tabs>
        <w:rPr>
          <w:rFonts w:eastAsiaTheme="minorEastAsia" w:cstheme="minorBidi"/>
          <w:noProof/>
          <w:sz w:val="22"/>
          <w:szCs w:val="22"/>
          <w:lang w:val="en-US"/>
        </w:rPr>
      </w:pPr>
    </w:p>
    <w:p w14:paraId="5AA48BFC" w14:textId="0A2C6F53" w:rsidR="0030580B" w:rsidRDefault="0030580B">
      <w:pPr>
        <w:pStyle w:val="TOC2"/>
        <w:tabs>
          <w:tab w:val="left" w:pos="1200"/>
        </w:tabs>
        <w:rPr>
          <w:rFonts w:eastAsiaTheme="minorEastAsia" w:cstheme="minorBidi"/>
          <w:noProof/>
          <w:sz w:val="22"/>
          <w:szCs w:val="22"/>
          <w:lang w:val="en-US"/>
        </w:rPr>
      </w:pPr>
    </w:p>
    <w:p w14:paraId="0C948DB4" w14:textId="5F66B5B9" w:rsidR="0030580B" w:rsidRPr="0030580B" w:rsidRDefault="0030580B" w:rsidP="0030580B">
      <w:pPr>
        <w:rPr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4322B84E" w14:textId="1F6A8D81" w:rsidR="00767CB6" w:rsidRPr="0019067D" w:rsidRDefault="00767CB6" w:rsidP="00E6534D">
      <w:pPr>
        <w:pStyle w:val="Heading1"/>
        <w:spacing w:line="360" w:lineRule="auto"/>
        <w:jc w:val="both"/>
        <w:rPr>
          <w:rFonts w:ascii="Times New Roman" w:hAnsi="Times New Roman"/>
        </w:rPr>
      </w:pPr>
      <w:bookmarkStart w:id="1" w:name="_Toc176926925"/>
      <w:bookmarkStart w:id="2" w:name="_Toc369451606"/>
      <w:bookmarkStart w:id="3" w:name="_Toc502514837"/>
      <w:bookmarkStart w:id="4" w:name="_Toc502515035"/>
      <w:r w:rsidRPr="0019067D">
        <w:rPr>
          <w:rFonts w:ascii="Times New Roman" w:hAnsi="Times New Roman"/>
        </w:rPr>
        <w:lastRenderedPageBreak/>
        <w:t>Danh sách các màn hình</w:t>
      </w:r>
      <w:bookmarkEnd w:id="1"/>
      <w:bookmarkEnd w:id="2"/>
      <w:bookmarkEnd w:id="3"/>
      <w:bookmarkEnd w:id="4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828"/>
        <w:gridCol w:w="2790"/>
        <w:gridCol w:w="6023"/>
      </w:tblGrid>
      <w:tr w:rsidR="00767CB6" w14:paraId="29EA3487" w14:textId="77777777" w:rsidTr="001A144F">
        <w:trPr>
          <w:trHeight w:val="413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26055896" w14:textId="77777777" w:rsidR="00767CB6" w:rsidRPr="001A144F" w:rsidRDefault="00767CB6" w:rsidP="001560FD">
            <w:pPr>
              <w:pStyle w:val="BodyText"/>
              <w:spacing w:after="0" w:line="240" w:lineRule="auto"/>
              <w:ind w:left="0"/>
              <w:jc w:val="center"/>
              <w:rPr>
                <w:b/>
              </w:rPr>
            </w:pPr>
            <w:r w:rsidRPr="001A144F">
              <w:rPr>
                <w:b/>
              </w:rPr>
              <w:t>STT</w:t>
            </w:r>
          </w:p>
        </w:tc>
        <w:tc>
          <w:tcPr>
            <w:tcW w:w="2790" w:type="dxa"/>
            <w:shd w:val="clear" w:color="auto" w:fill="BFBFBF" w:themeFill="background1" w:themeFillShade="BF"/>
            <w:vAlign w:val="center"/>
          </w:tcPr>
          <w:p w14:paraId="36243A93" w14:textId="77777777" w:rsidR="00767CB6" w:rsidRPr="001A144F" w:rsidRDefault="00767CB6" w:rsidP="001560FD">
            <w:pPr>
              <w:pStyle w:val="BodyText"/>
              <w:spacing w:after="0" w:line="240" w:lineRule="auto"/>
              <w:ind w:left="0"/>
              <w:jc w:val="center"/>
              <w:rPr>
                <w:b/>
              </w:rPr>
            </w:pPr>
            <w:r w:rsidRPr="001A144F">
              <w:rPr>
                <w:b/>
              </w:rPr>
              <w:t>Tên màn hình</w:t>
            </w:r>
          </w:p>
        </w:tc>
        <w:tc>
          <w:tcPr>
            <w:tcW w:w="6023" w:type="dxa"/>
            <w:shd w:val="clear" w:color="auto" w:fill="BFBFBF" w:themeFill="background1" w:themeFillShade="BF"/>
            <w:vAlign w:val="center"/>
          </w:tcPr>
          <w:p w14:paraId="26E7E934" w14:textId="77777777" w:rsidR="00767CB6" w:rsidRPr="001A144F" w:rsidRDefault="00767CB6" w:rsidP="001560FD">
            <w:pPr>
              <w:pStyle w:val="BodyText"/>
              <w:spacing w:after="0" w:line="240" w:lineRule="auto"/>
              <w:jc w:val="center"/>
              <w:rPr>
                <w:b/>
              </w:rPr>
            </w:pPr>
            <w:r w:rsidRPr="001A144F">
              <w:rPr>
                <w:b/>
              </w:rPr>
              <w:t>Ý nghĩa/Ghi chú</w:t>
            </w:r>
          </w:p>
        </w:tc>
      </w:tr>
      <w:tr w:rsidR="00767CB6" w14:paraId="6556A803" w14:textId="77777777" w:rsidTr="001560FD">
        <w:tc>
          <w:tcPr>
            <w:tcW w:w="828" w:type="dxa"/>
            <w:vAlign w:val="center"/>
          </w:tcPr>
          <w:p w14:paraId="18EDE135" w14:textId="77777777" w:rsidR="00767CB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90" w:type="dxa"/>
            <w:vAlign w:val="center"/>
          </w:tcPr>
          <w:p w14:paraId="78E570A3" w14:textId="77777777" w:rsidR="00767CB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6023" w:type="dxa"/>
            <w:vAlign w:val="center"/>
          </w:tcPr>
          <w:p w14:paraId="151F1ADF" w14:textId="77777777" w:rsidR="00767CB6" w:rsidRPr="00582436" w:rsidRDefault="00582436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đăng nhập và phần mềm</w:t>
            </w:r>
          </w:p>
        </w:tc>
      </w:tr>
      <w:tr w:rsidR="00582436" w14:paraId="578AB99D" w14:textId="77777777" w:rsidTr="001560FD">
        <w:tc>
          <w:tcPr>
            <w:tcW w:w="828" w:type="dxa"/>
            <w:vAlign w:val="center"/>
          </w:tcPr>
          <w:p w14:paraId="48787479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90" w:type="dxa"/>
            <w:vAlign w:val="center"/>
          </w:tcPr>
          <w:p w14:paraId="501929B0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6023" w:type="dxa"/>
            <w:vAlign w:val="center"/>
          </w:tcPr>
          <w:p w14:paraId="706115B5" w14:textId="77777777" w:rsidR="00582436" w:rsidRPr="00582436" w:rsidRDefault="00582436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chính người dùng quán lý</w:t>
            </w:r>
          </w:p>
        </w:tc>
      </w:tr>
      <w:tr w:rsidR="00990E11" w14:paraId="771847C1" w14:textId="77777777" w:rsidTr="001560FD">
        <w:tc>
          <w:tcPr>
            <w:tcW w:w="828" w:type="dxa"/>
            <w:vAlign w:val="center"/>
          </w:tcPr>
          <w:p w14:paraId="7FFF956C" w14:textId="77777777" w:rsidR="00990E11" w:rsidRDefault="00990E11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90" w:type="dxa"/>
            <w:vAlign w:val="center"/>
          </w:tcPr>
          <w:p w14:paraId="0B1444D4" w14:textId="77777777" w:rsidR="00990E11" w:rsidRDefault="00990E11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Thêm sách</w:t>
            </w:r>
          </w:p>
        </w:tc>
        <w:tc>
          <w:tcPr>
            <w:tcW w:w="6023" w:type="dxa"/>
            <w:vAlign w:val="center"/>
          </w:tcPr>
          <w:p w14:paraId="23A11E68" w14:textId="77777777" w:rsidR="00990E11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thêm 1 sách mới</w:t>
            </w:r>
          </w:p>
        </w:tc>
      </w:tr>
      <w:tr w:rsidR="00990E11" w14:paraId="3512D501" w14:textId="77777777" w:rsidTr="001560FD">
        <w:tc>
          <w:tcPr>
            <w:tcW w:w="828" w:type="dxa"/>
            <w:vAlign w:val="center"/>
          </w:tcPr>
          <w:p w14:paraId="7985BE5B" w14:textId="77777777" w:rsidR="00990E11" w:rsidRDefault="00990E11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90" w:type="dxa"/>
            <w:vAlign w:val="center"/>
          </w:tcPr>
          <w:p w14:paraId="1AE4A405" w14:textId="77777777" w:rsidR="00990E11" w:rsidRDefault="00990E11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Cập nhật sách</w:t>
            </w:r>
          </w:p>
        </w:tc>
        <w:tc>
          <w:tcPr>
            <w:tcW w:w="6023" w:type="dxa"/>
            <w:vAlign w:val="center"/>
          </w:tcPr>
          <w:p w14:paraId="50750A24" w14:textId="77777777" w:rsidR="00990E11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cập nhật sách</w:t>
            </w:r>
          </w:p>
        </w:tc>
      </w:tr>
      <w:tr w:rsidR="00582436" w14:paraId="0A36B7E3" w14:textId="77777777" w:rsidTr="001560FD">
        <w:tc>
          <w:tcPr>
            <w:tcW w:w="828" w:type="dxa"/>
            <w:vAlign w:val="center"/>
          </w:tcPr>
          <w:p w14:paraId="2E825D9B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90" w:type="dxa"/>
            <w:vAlign w:val="center"/>
          </w:tcPr>
          <w:p w14:paraId="5A4DDFC5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Quản lý nhân viên</w:t>
            </w:r>
          </w:p>
        </w:tc>
        <w:tc>
          <w:tcPr>
            <w:tcW w:w="6023" w:type="dxa"/>
            <w:vAlign w:val="center"/>
          </w:tcPr>
          <w:p w14:paraId="788E67F2" w14:textId="77777777" w:rsidR="00582436" w:rsidRPr="00A143ED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chính người dùng QL Nhân viên</w:t>
            </w:r>
          </w:p>
        </w:tc>
      </w:tr>
      <w:tr w:rsidR="00ED1C98" w14:paraId="41B6861B" w14:textId="77777777" w:rsidTr="001560FD">
        <w:tc>
          <w:tcPr>
            <w:tcW w:w="828" w:type="dxa"/>
            <w:vAlign w:val="center"/>
          </w:tcPr>
          <w:p w14:paraId="70393470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90" w:type="dxa"/>
            <w:vAlign w:val="center"/>
          </w:tcPr>
          <w:p w14:paraId="5D9D96A2" w14:textId="77777777" w:rsidR="00ED1C98" w:rsidRDefault="00A143ED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Thên n</w:t>
            </w:r>
            <w:r w:rsidR="00ED1C98">
              <w:rPr>
                <w:lang w:val="en-US"/>
              </w:rPr>
              <w:t>hân viên</w:t>
            </w:r>
          </w:p>
        </w:tc>
        <w:tc>
          <w:tcPr>
            <w:tcW w:w="6023" w:type="dxa"/>
            <w:vAlign w:val="center"/>
          </w:tcPr>
          <w:p w14:paraId="01A8BF10" w14:textId="77777777" w:rsidR="00ED1C98" w:rsidRPr="00A143ED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thêm mới 1 nhân viên</w:t>
            </w:r>
          </w:p>
        </w:tc>
      </w:tr>
      <w:tr w:rsidR="00ED1C98" w14:paraId="1CF50BB9" w14:textId="77777777" w:rsidTr="001560FD">
        <w:tc>
          <w:tcPr>
            <w:tcW w:w="828" w:type="dxa"/>
            <w:vAlign w:val="center"/>
          </w:tcPr>
          <w:p w14:paraId="1243839E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90" w:type="dxa"/>
            <w:vAlign w:val="center"/>
          </w:tcPr>
          <w:p w14:paraId="431D001E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Cập nhật nhân viên</w:t>
            </w:r>
          </w:p>
        </w:tc>
        <w:tc>
          <w:tcPr>
            <w:tcW w:w="6023" w:type="dxa"/>
            <w:vAlign w:val="center"/>
          </w:tcPr>
          <w:p w14:paraId="4A9A4FD2" w14:textId="77777777" w:rsidR="00ED1C98" w:rsidRPr="00A143ED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cập nhật thông tin nhân viên</w:t>
            </w:r>
          </w:p>
        </w:tc>
      </w:tr>
      <w:tr w:rsidR="00582436" w14:paraId="6D5AADFB" w14:textId="77777777" w:rsidTr="001560FD">
        <w:tc>
          <w:tcPr>
            <w:tcW w:w="828" w:type="dxa"/>
            <w:vAlign w:val="center"/>
          </w:tcPr>
          <w:p w14:paraId="7FCF8947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790" w:type="dxa"/>
            <w:vAlign w:val="center"/>
          </w:tcPr>
          <w:p w14:paraId="57D25729" w14:textId="77777777" w:rsidR="00582436" w:rsidRDefault="00582436" w:rsidP="001560FD">
            <w:pPr>
              <w:pStyle w:val="BodyText"/>
              <w:spacing w:after="0" w:line="240" w:lineRule="auto"/>
              <w:ind w:left="0"/>
              <w:jc w:val="center"/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6023" w:type="dxa"/>
            <w:vAlign w:val="center"/>
          </w:tcPr>
          <w:p w14:paraId="3B66AF2A" w14:textId="77777777" w:rsidR="00582436" w:rsidRPr="00A143ED" w:rsidRDefault="00A143ED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Cho phép người dùng thêm/xóa/sửa thông tin tác giả</w:t>
            </w:r>
          </w:p>
        </w:tc>
      </w:tr>
      <w:tr w:rsidR="00582436" w14:paraId="3E8B812F" w14:textId="77777777" w:rsidTr="001560FD">
        <w:tc>
          <w:tcPr>
            <w:tcW w:w="828" w:type="dxa"/>
            <w:vAlign w:val="center"/>
          </w:tcPr>
          <w:p w14:paraId="4AD15A36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790" w:type="dxa"/>
            <w:vAlign w:val="center"/>
          </w:tcPr>
          <w:p w14:paraId="5C7EB656" w14:textId="77777777" w:rsidR="00582436" w:rsidRDefault="00582436" w:rsidP="001560FD">
            <w:pPr>
              <w:pStyle w:val="BodyText"/>
              <w:spacing w:after="0" w:line="240" w:lineRule="auto"/>
              <w:ind w:left="0"/>
              <w:jc w:val="center"/>
            </w:pPr>
            <w:r>
              <w:rPr>
                <w:lang w:val="en-US"/>
              </w:rPr>
              <w:t>Quản lý thể loại sách</w:t>
            </w:r>
          </w:p>
        </w:tc>
        <w:tc>
          <w:tcPr>
            <w:tcW w:w="6023" w:type="dxa"/>
            <w:vAlign w:val="center"/>
          </w:tcPr>
          <w:p w14:paraId="0425F097" w14:textId="77777777" w:rsidR="00582436" w:rsidRDefault="00A143ED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Cho phép người dùng thêm/xóa/sửa thông tin loại sách</w:t>
            </w:r>
          </w:p>
        </w:tc>
      </w:tr>
      <w:tr w:rsidR="00ED1C98" w14:paraId="69363598" w14:textId="77777777" w:rsidTr="001560FD">
        <w:tc>
          <w:tcPr>
            <w:tcW w:w="828" w:type="dxa"/>
            <w:vAlign w:val="center"/>
          </w:tcPr>
          <w:p w14:paraId="08E7C7FC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790" w:type="dxa"/>
            <w:vAlign w:val="center"/>
          </w:tcPr>
          <w:p w14:paraId="3EEFD534" w14:textId="77777777" w:rsidR="00ED1C98" w:rsidRDefault="00A143ED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6023" w:type="dxa"/>
            <w:vAlign w:val="center"/>
          </w:tcPr>
          <w:p w14:paraId="11D310BF" w14:textId="77777777" w:rsidR="00ED1C98" w:rsidRDefault="00A143ED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Cho phép người dùng thêm/xóa/sửa thông tin nhà xuất bạn</w:t>
            </w:r>
          </w:p>
        </w:tc>
      </w:tr>
      <w:tr w:rsidR="00582436" w14:paraId="48C00286" w14:textId="77777777" w:rsidTr="001560FD">
        <w:tc>
          <w:tcPr>
            <w:tcW w:w="828" w:type="dxa"/>
            <w:vAlign w:val="center"/>
          </w:tcPr>
          <w:p w14:paraId="5FB2E9A0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1</w:t>
            </w:r>
          </w:p>
        </w:tc>
        <w:tc>
          <w:tcPr>
            <w:tcW w:w="2790" w:type="dxa"/>
            <w:vAlign w:val="center"/>
          </w:tcPr>
          <w:p w14:paraId="6DB97E0F" w14:textId="77777777" w:rsidR="00582436" w:rsidRDefault="00582436" w:rsidP="001560FD">
            <w:pPr>
              <w:pStyle w:val="BodyText"/>
              <w:spacing w:after="0" w:line="240" w:lineRule="auto"/>
              <w:ind w:left="0"/>
              <w:jc w:val="center"/>
            </w:pPr>
            <w:r>
              <w:rPr>
                <w:lang w:val="en-US"/>
              </w:rPr>
              <w:t>Quản lý phiếu nhập</w:t>
            </w:r>
          </w:p>
        </w:tc>
        <w:tc>
          <w:tcPr>
            <w:tcW w:w="6023" w:type="dxa"/>
            <w:vAlign w:val="center"/>
          </w:tcPr>
          <w:p w14:paraId="0025E49D" w14:textId="77777777" w:rsidR="00582436" w:rsidRDefault="00C0204C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Giao diện chính người dùng QL phiếu nhập</w:t>
            </w:r>
          </w:p>
        </w:tc>
      </w:tr>
      <w:tr w:rsidR="00ED1C98" w14:paraId="351FAC9E" w14:textId="77777777" w:rsidTr="001560FD">
        <w:tc>
          <w:tcPr>
            <w:tcW w:w="828" w:type="dxa"/>
            <w:vAlign w:val="center"/>
          </w:tcPr>
          <w:p w14:paraId="092D9DF5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2</w:t>
            </w:r>
          </w:p>
        </w:tc>
        <w:tc>
          <w:tcPr>
            <w:tcW w:w="2790" w:type="dxa"/>
            <w:vAlign w:val="center"/>
          </w:tcPr>
          <w:p w14:paraId="3611889C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Thên phiếu nhập</w:t>
            </w:r>
          </w:p>
        </w:tc>
        <w:tc>
          <w:tcPr>
            <w:tcW w:w="6023" w:type="dxa"/>
            <w:vAlign w:val="center"/>
          </w:tcPr>
          <w:p w14:paraId="59B2A2E2" w14:textId="77777777" w:rsidR="00ED1C98" w:rsidRDefault="00C0204C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Cho phép người dùng thêm phiếu nhập</w:t>
            </w:r>
          </w:p>
        </w:tc>
      </w:tr>
      <w:tr w:rsidR="00582436" w14:paraId="391DEAD1" w14:textId="77777777" w:rsidTr="001560FD">
        <w:tc>
          <w:tcPr>
            <w:tcW w:w="828" w:type="dxa"/>
            <w:vAlign w:val="center"/>
          </w:tcPr>
          <w:p w14:paraId="1B2DEE2F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3</w:t>
            </w:r>
          </w:p>
        </w:tc>
        <w:tc>
          <w:tcPr>
            <w:tcW w:w="2790" w:type="dxa"/>
            <w:vAlign w:val="center"/>
          </w:tcPr>
          <w:p w14:paraId="4C17512C" w14:textId="77777777" w:rsidR="00582436" w:rsidRDefault="00582436" w:rsidP="001560FD">
            <w:pPr>
              <w:pStyle w:val="BodyText"/>
              <w:spacing w:after="0" w:line="240" w:lineRule="auto"/>
              <w:ind w:left="0"/>
              <w:jc w:val="center"/>
            </w:pPr>
            <w:r>
              <w:rPr>
                <w:lang w:val="en-US"/>
              </w:rPr>
              <w:t>Quản lý hóa đơn bán sách</w:t>
            </w:r>
          </w:p>
        </w:tc>
        <w:tc>
          <w:tcPr>
            <w:tcW w:w="6023" w:type="dxa"/>
            <w:vAlign w:val="center"/>
          </w:tcPr>
          <w:p w14:paraId="3591E57E" w14:textId="77777777" w:rsidR="00582436" w:rsidRDefault="00C0204C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Giao diện chính người dùng QL hóa đơn bán sách</w:t>
            </w:r>
          </w:p>
        </w:tc>
      </w:tr>
      <w:tr w:rsidR="00ED1C98" w14:paraId="47017505" w14:textId="77777777" w:rsidTr="001560FD">
        <w:tc>
          <w:tcPr>
            <w:tcW w:w="828" w:type="dxa"/>
            <w:vAlign w:val="center"/>
          </w:tcPr>
          <w:p w14:paraId="4BC617CF" w14:textId="77777777" w:rsidR="00ED1C98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4</w:t>
            </w:r>
          </w:p>
        </w:tc>
        <w:tc>
          <w:tcPr>
            <w:tcW w:w="2790" w:type="dxa"/>
            <w:vAlign w:val="center"/>
          </w:tcPr>
          <w:p w14:paraId="098C4FC5" w14:textId="77777777" w:rsidR="00ED1C98" w:rsidRDefault="00A143ED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Lập hóa</w:t>
            </w:r>
            <w:r w:rsidR="00ED1C98">
              <w:rPr>
                <w:lang w:val="en-US"/>
              </w:rPr>
              <w:t xml:space="preserve"> đơn bán sách</w:t>
            </w:r>
          </w:p>
        </w:tc>
        <w:tc>
          <w:tcPr>
            <w:tcW w:w="6023" w:type="dxa"/>
            <w:vAlign w:val="center"/>
          </w:tcPr>
          <w:p w14:paraId="66DCFDCC" w14:textId="77777777" w:rsidR="00ED1C98" w:rsidRDefault="00C0204C" w:rsidP="00F00D05">
            <w:pPr>
              <w:pStyle w:val="BodyText"/>
              <w:spacing w:after="0" w:line="240" w:lineRule="auto"/>
              <w:ind w:left="0"/>
            </w:pPr>
            <w:r>
              <w:rPr>
                <w:lang w:val="en-US"/>
              </w:rPr>
              <w:t>Cho phép người dùng lập hóa đơn bán sách</w:t>
            </w:r>
          </w:p>
        </w:tc>
      </w:tr>
      <w:tr w:rsidR="00582436" w14:paraId="16608004" w14:textId="77777777" w:rsidTr="001560FD">
        <w:tc>
          <w:tcPr>
            <w:tcW w:w="828" w:type="dxa"/>
            <w:vAlign w:val="center"/>
          </w:tcPr>
          <w:p w14:paraId="1DF3089A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5</w:t>
            </w:r>
          </w:p>
        </w:tc>
        <w:tc>
          <w:tcPr>
            <w:tcW w:w="2790" w:type="dxa"/>
            <w:vAlign w:val="center"/>
          </w:tcPr>
          <w:p w14:paraId="0F9DAFE0" w14:textId="6F0FF7F3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Tìm kiếm</w:t>
            </w:r>
          </w:p>
        </w:tc>
        <w:tc>
          <w:tcPr>
            <w:tcW w:w="6023" w:type="dxa"/>
            <w:vAlign w:val="center"/>
          </w:tcPr>
          <w:p w14:paraId="2F70D322" w14:textId="7777777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Cho phép người dùng tìm kiếm theo từng tiêu chí</w:t>
            </w:r>
          </w:p>
        </w:tc>
      </w:tr>
      <w:tr w:rsidR="00582436" w14:paraId="66596AB8" w14:textId="77777777" w:rsidTr="001560FD">
        <w:tc>
          <w:tcPr>
            <w:tcW w:w="828" w:type="dxa"/>
            <w:vAlign w:val="center"/>
          </w:tcPr>
          <w:p w14:paraId="0F1BE9EE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6</w:t>
            </w:r>
          </w:p>
        </w:tc>
        <w:tc>
          <w:tcPr>
            <w:tcW w:w="2790" w:type="dxa"/>
            <w:vAlign w:val="center"/>
          </w:tcPr>
          <w:p w14:paraId="3CEA0616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Báo cáo nhập kho</w:t>
            </w:r>
          </w:p>
        </w:tc>
        <w:tc>
          <w:tcPr>
            <w:tcW w:w="6023" w:type="dxa"/>
            <w:vAlign w:val="center"/>
          </w:tcPr>
          <w:p w14:paraId="78F83D6D" w14:textId="393E1F35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Báo c</w:t>
            </w:r>
            <w:r w:rsidR="00F00D05">
              <w:rPr>
                <w:lang w:val="en-US"/>
              </w:rPr>
              <w:t>á</w:t>
            </w:r>
            <w:r>
              <w:rPr>
                <w:lang w:val="en-US"/>
              </w:rPr>
              <w:t>o sản phâm nhập kho</w:t>
            </w:r>
          </w:p>
        </w:tc>
      </w:tr>
      <w:tr w:rsidR="00582436" w14:paraId="3C742873" w14:textId="77777777" w:rsidTr="001560FD">
        <w:tc>
          <w:tcPr>
            <w:tcW w:w="828" w:type="dxa"/>
            <w:vAlign w:val="center"/>
          </w:tcPr>
          <w:p w14:paraId="0F5FF2E2" w14:textId="77777777" w:rsidR="00582436" w:rsidRP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7</w:t>
            </w:r>
          </w:p>
        </w:tc>
        <w:tc>
          <w:tcPr>
            <w:tcW w:w="2790" w:type="dxa"/>
            <w:vAlign w:val="center"/>
          </w:tcPr>
          <w:p w14:paraId="6EF57A00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Báo cáo doanh thu</w:t>
            </w:r>
          </w:p>
        </w:tc>
        <w:tc>
          <w:tcPr>
            <w:tcW w:w="6023" w:type="dxa"/>
            <w:vAlign w:val="center"/>
          </w:tcPr>
          <w:p w14:paraId="5A565127" w14:textId="7777777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Báo cáo doanh thu theo ngày</w:t>
            </w:r>
          </w:p>
        </w:tc>
      </w:tr>
      <w:tr w:rsidR="00582436" w14:paraId="08056DFA" w14:textId="77777777" w:rsidTr="001560FD">
        <w:tc>
          <w:tcPr>
            <w:tcW w:w="828" w:type="dxa"/>
            <w:vAlign w:val="center"/>
          </w:tcPr>
          <w:p w14:paraId="4F40911A" w14:textId="77777777" w:rsid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143ED">
              <w:rPr>
                <w:lang w:val="en-US"/>
              </w:rPr>
              <w:t>8</w:t>
            </w:r>
          </w:p>
        </w:tc>
        <w:tc>
          <w:tcPr>
            <w:tcW w:w="2790" w:type="dxa"/>
            <w:vAlign w:val="center"/>
          </w:tcPr>
          <w:p w14:paraId="7B0B7DAA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Thống kê tồn kho</w:t>
            </w:r>
          </w:p>
        </w:tc>
        <w:tc>
          <w:tcPr>
            <w:tcW w:w="6023" w:type="dxa"/>
            <w:vAlign w:val="center"/>
          </w:tcPr>
          <w:p w14:paraId="02E0E031" w14:textId="52A81A1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Thống kê SL các Sản phầm</w:t>
            </w:r>
          </w:p>
        </w:tc>
      </w:tr>
      <w:tr w:rsidR="00582436" w14:paraId="2E8FD932" w14:textId="77777777" w:rsidTr="001560FD">
        <w:tc>
          <w:tcPr>
            <w:tcW w:w="828" w:type="dxa"/>
            <w:vAlign w:val="center"/>
          </w:tcPr>
          <w:p w14:paraId="5358CFD0" w14:textId="77777777" w:rsidR="00582436" w:rsidRDefault="00A143ED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790" w:type="dxa"/>
            <w:vAlign w:val="center"/>
          </w:tcPr>
          <w:p w14:paraId="11292DAE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Tạo biểu đồ</w:t>
            </w:r>
          </w:p>
        </w:tc>
        <w:tc>
          <w:tcPr>
            <w:tcW w:w="6023" w:type="dxa"/>
            <w:vAlign w:val="center"/>
          </w:tcPr>
          <w:p w14:paraId="73CA2F92" w14:textId="7777777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Xem biểu đồ doanh thu trong 1 khoảng thời gian</w:t>
            </w:r>
          </w:p>
        </w:tc>
      </w:tr>
      <w:tr w:rsidR="00582436" w14:paraId="33A89384" w14:textId="77777777" w:rsidTr="001560FD">
        <w:tc>
          <w:tcPr>
            <w:tcW w:w="828" w:type="dxa"/>
            <w:vAlign w:val="center"/>
          </w:tcPr>
          <w:p w14:paraId="5F8C0F08" w14:textId="77777777" w:rsid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143ED">
              <w:rPr>
                <w:lang w:val="en-US"/>
              </w:rPr>
              <w:t>0</w:t>
            </w:r>
          </w:p>
        </w:tc>
        <w:tc>
          <w:tcPr>
            <w:tcW w:w="2790" w:type="dxa"/>
            <w:vAlign w:val="center"/>
          </w:tcPr>
          <w:p w14:paraId="1B2984C5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Đổi mật khẩu</w:t>
            </w:r>
          </w:p>
        </w:tc>
        <w:tc>
          <w:tcPr>
            <w:tcW w:w="6023" w:type="dxa"/>
            <w:vAlign w:val="center"/>
          </w:tcPr>
          <w:p w14:paraId="22D72B65" w14:textId="7777777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Cho phép người dùng đổi mật khẩu</w:t>
            </w:r>
          </w:p>
        </w:tc>
      </w:tr>
      <w:tr w:rsidR="00582436" w14:paraId="5354FC52" w14:textId="77777777" w:rsidTr="001A144F">
        <w:trPr>
          <w:trHeight w:val="287"/>
        </w:trPr>
        <w:tc>
          <w:tcPr>
            <w:tcW w:w="828" w:type="dxa"/>
            <w:vAlign w:val="center"/>
          </w:tcPr>
          <w:p w14:paraId="652FEFEA" w14:textId="77777777" w:rsidR="00582436" w:rsidRDefault="00ED1C98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A143ED">
              <w:rPr>
                <w:lang w:val="en-US"/>
              </w:rPr>
              <w:t>1</w:t>
            </w:r>
          </w:p>
        </w:tc>
        <w:tc>
          <w:tcPr>
            <w:tcW w:w="2790" w:type="dxa"/>
            <w:vAlign w:val="center"/>
          </w:tcPr>
          <w:p w14:paraId="7B13D05A" w14:textId="77777777" w:rsidR="00582436" w:rsidRPr="00582436" w:rsidRDefault="00582436" w:rsidP="001560FD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Giới thiệu</w:t>
            </w:r>
          </w:p>
        </w:tc>
        <w:tc>
          <w:tcPr>
            <w:tcW w:w="6023" w:type="dxa"/>
            <w:vAlign w:val="center"/>
          </w:tcPr>
          <w:p w14:paraId="422CFF90" w14:textId="77777777" w:rsidR="00582436" w:rsidRPr="00C0204C" w:rsidRDefault="00C0204C" w:rsidP="00F00D0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Giới thiệu thông tin nhà sách</w:t>
            </w:r>
          </w:p>
        </w:tc>
      </w:tr>
    </w:tbl>
    <w:p w14:paraId="30F786E2" w14:textId="1031EA31" w:rsidR="00767CB6" w:rsidRPr="0019067D" w:rsidRDefault="00767CB6" w:rsidP="00767CB6">
      <w:pPr>
        <w:pStyle w:val="Heading1"/>
        <w:spacing w:line="360" w:lineRule="auto"/>
        <w:jc w:val="both"/>
        <w:rPr>
          <w:rFonts w:ascii="Times New Roman" w:hAnsi="Times New Roman"/>
        </w:rPr>
      </w:pPr>
      <w:bookmarkStart w:id="5" w:name="_Toc176926926"/>
      <w:bookmarkStart w:id="6" w:name="_Toc369451607"/>
      <w:bookmarkStart w:id="7" w:name="_Toc502514838"/>
      <w:bookmarkStart w:id="8" w:name="_Toc502515036"/>
      <w:r w:rsidRPr="0019067D">
        <w:rPr>
          <w:rFonts w:ascii="Times New Roman" w:hAnsi="Times New Roman"/>
        </w:rPr>
        <w:lastRenderedPageBreak/>
        <w:t>Mô tả chi tiết mỗi màn hình</w:t>
      </w:r>
      <w:bookmarkEnd w:id="5"/>
      <w:bookmarkEnd w:id="6"/>
      <w:bookmarkEnd w:id="7"/>
      <w:bookmarkEnd w:id="8"/>
    </w:p>
    <w:p w14:paraId="3D82ACDC" w14:textId="4B5726A7" w:rsidR="00767CB6" w:rsidRPr="004E69E7" w:rsidRDefault="00767CB6" w:rsidP="00767CB6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9" w:name="_Toc176926927"/>
      <w:bookmarkStart w:id="10" w:name="_Toc369451608"/>
      <w:bookmarkStart w:id="11" w:name="_Toc502514839"/>
      <w:bookmarkStart w:id="12" w:name="_Toc502515037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</w:t>
      </w:r>
      <w:bookmarkEnd w:id="9"/>
      <w:bookmarkEnd w:id="10"/>
      <w:r w:rsidR="00825A8E" w:rsidRPr="004E69E7">
        <w:rPr>
          <w:rFonts w:ascii="Times New Roman" w:hAnsi="Times New Roman"/>
          <w:color w:val="0000FF"/>
          <w:sz w:val="24"/>
          <w:szCs w:val="24"/>
          <w:lang w:val="en-US"/>
        </w:rPr>
        <w:t>h đăng nhập</w:t>
      </w:r>
      <w:bookmarkEnd w:id="11"/>
      <w:bookmarkEnd w:id="12"/>
    </w:p>
    <w:p w14:paraId="592E35EF" w14:textId="77777777" w:rsidR="00767CB6" w:rsidRPr="0019067D" w:rsidRDefault="00825A8E" w:rsidP="00767CB6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4758BCB1" wp14:editId="324BBF9F">
            <wp:extent cx="3057525" cy="460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ECA3" w14:textId="77777777" w:rsidR="00825A8E" w:rsidRPr="0019067D" w:rsidRDefault="00825A8E" w:rsidP="00767CB6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  <w:r w:rsidRPr="0019067D">
        <w:rPr>
          <w:lang w:val="en-US"/>
        </w:rPr>
        <w:br/>
      </w:r>
      <w:r w:rsidR="00D877E7" w:rsidRPr="0019067D">
        <w:rPr>
          <w:lang w:val="en-US"/>
        </w:rPr>
        <w:t>+</w:t>
      </w:r>
      <w:r w:rsidRPr="0019067D">
        <w:rPr>
          <w:lang w:val="en-US"/>
        </w:rPr>
        <w:t xml:space="preserve">Người dùng điền thông tin UserName và Password sau đó nhấn nút Đăng nhập </w:t>
      </w:r>
    </w:p>
    <w:p w14:paraId="629E08BF" w14:textId="77777777" w:rsidR="00D877E7" w:rsidRPr="0019067D" w:rsidRDefault="00D877E7" w:rsidP="00767CB6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+Nếu sai thông tin đăng nhập/mật khẩu hệ thống hiển thị thông tin không chính xác </w:t>
      </w:r>
    </w:p>
    <w:p w14:paraId="63C277ED" w14:textId="77777777" w:rsidR="00D877E7" w:rsidRPr="0019067D" w:rsidRDefault="00D877E7" w:rsidP="00767CB6">
      <w:pPr>
        <w:spacing w:line="360" w:lineRule="auto"/>
        <w:rPr>
          <w:lang w:val="en-US"/>
        </w:rPr>
      </w:pPr>
      <w:r w:rsidRPr="0019067D">
        <w:rPr>
          <w:lang w:val="en-US"/>
        </w:rPr>
        <w:t>+Nếu đúng thông tin đặng nhập/mật khẩu hệ thống hiển thị màn hình tương ứng quyền nhân viên</w:t>
      </w:r>
    </w:p>
    <w:p w14:paraId="367FB88F" w14:textId="77777777" w:rsidR="00767CB6" w:rsidRPr="0019067D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Trường UserName : điển thông tin tên đăng nhập</w:t>
      </w:r>
    </w:p>
    <w:p w14:paraId="5CD80A48" w14:textId="77777777" w:rsidR="00825A8E" w:rsidRPr="0019067D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 xml:space="preserve">Trường Password : điền mật khẩu </w:t>
      </w:r>
    </w:p>
    <w:p w14:paraId="670F5F2B" w14:textId="77777777" w:rsidR="00825A8E" w:rsidRPr="0019067D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 xml:space="preserve">Nút đăng Đăng nhập : kiểm tra thông tin đăng nhập </w:t>
      </w:r>
    </w:p>
    <w:p w14:paraId="53C2EDDB" w14:textId="77777777" w:rsidR="00825A8E" w:rsidRPr="0019067D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Cancel : thoát khỏi chương trình</w:t>
      </w:r>
    </w:p>
    <w:p w14:paraId="782BC059" w14:textId="4A164AD9" w:rsidR="00825A8E" w:rsidRPr="004E69E7" w:rsidRDefault="00767CB6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13" w:name="_Toc176926928"/>
      <w:bookmarkStart w:id="14" w:name="_Toc369451609"/>
      <w:bookmarkStart w:id="15" w:name="_Toc502514840"/>
      <w:bookmarkStart w:id="16" w:name="_Toc502515038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</w:t>
      </w:r>
      <w:bookmarkEnd w:id="13"/>
      <w:bookmarkEnd w:id="14"/>
      <w:r w:rsidR="00825A8E" w:rsidRPr="004E69E7">
        <w:rPr>
          <w:rFonts w:ascii="Times New Roman" w:hAnsi="Times New Roman"/>
          <w:color w:val="0000FF"/>
          <w:sz w:val="24"/>
          <w:szCs w:val="24"/>
          <w:lang w:val="en-US"/>
        </w:rPr>
        <w:t>h quán lý sách</w:t>
      </w:r>
      <w:bookmarkEnd w:id="15"/>
      <w:bookmarkEnd w:id="16"/>
      <w:r w:rsidR="00825A8E"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</w:t>
      </w:r>
    </w:p>
    <w:p w14:paraId="417F15B6" w14:textId="77777777" w:rsidR="00825A8E" w:rsidRPr="0019067D" w:rsidRDefault="00825A8E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1F031121" wp14:editId="53B4D4B6">
            <wp:extent cx="5732145" cy="30924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8DD" w14:textId="77777777" w:rsidR="00825A8E" w:rsidRPr="0019067D" w:rsidRDefault="00B53770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  <w:r w:rsidRPr="0019067D">
        <w:rPr>
          <w:lang w:val="en-US"/>
        </w:rPr>
        <w:br/>
        <w:t>+ Màn  như một màn hình chính cho nhân viên quản lý hiển thị các chưc năng liên quan đến quản lý  .</w:t>
      </w:r>
      <w:r w:rsidRPr="0019067D">
        <w:rPr>
          <w:lang w:val="en-US"/>
        </w:rPr>
        <w:br/>
        <w:t xml:space="preserve">+ Xóa sách và cập nhật sách chỉ hiển thị khi người dụng chọn 1 sách nào đó . </w:t>
      </w:r>
    </w:p>
    <w:p w14:paraId="5670D6A4" w14:textId="77777777" w:rsidR="00B53770" w:rsidRPr="0019067D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Menu : dùng để lựa chọn các chức năng khác </w:t>
      </w:r>
    </w:p>
    <w:p w14:paraId="41E7420C" w14:textId="77777777" w:rsidR="00B53770" w:rsidRPr="0019067D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Thêm sách : hiển thị màn hình thêm sách </w:t>
      </w:r>
    </w:p>
    <w:p w14:paraId="5FDD927C" w14:textId="77777777" w:rsidR="00B53770" w:rsidRPr="0019067D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Xóa sách : dùng để xóa sách </w:t>
      </w:r>
    </w:p>
    <w:p w14:paraId="52498DDD" w14:textId="77777777" w:rsidR="00B53770" w:rsidRPr="0019067D" w:rsidRDefault="00B53770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Cập nhật : hiển thị màn hình cập nhật sách </w:t>
      </w:r>
    </w:p>
    <w:p w14:paraId="6AD449EC" w14:textId="2D55A721" w:rsidR="00990E11" w:rsidRPr="004E69E7" w:rsidRDefault="00990E11" w:rsidP="00990E11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17" w:name="_Toc502514841"/>
      <w:bookmarkStart w:id="18" w:name="_Toc502515039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thêm sách</w:t>
      </w:r>
      <w:bookmarkEnd w:id="17"/>
      <w:bookmarkEnd w:id="18"/>
    </w:p>
    <w:p w14:paraId="6D24DF7D" w14:textId="77777777" w:rsidR="00990E11" w:rsidRPr="0019067D" w:rsidRDefault="00990E11" w:rsidP="00990E11">
      <w:pPr>
        <w:spacing w:line="360" w:lineRule="auto"/>
        <w:rPr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5B512D05" wp14:editId="54391007">
            <wp:extent cx="5732145" cy="31013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A8E2" w14:textId="77777777" w:rsidR="00ED1C98" w:rsidRPr="0019067D" w:rsidRDefault="00ED1C98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73C1C449" w14:textId="77777777" w:rsidR="00990E11" w:rsidRPr="0019067D" w:rsidRDefault="00990E11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>+ Người dù</w:t>
      </w:r>
      <w:r w:rsidR="00ED1C98" w:rsidRPr="0019067D">
        <w:rPr>
          <w:lang w:val="en-US"/>
        </w:rPr>
        <w:t xml:space="preserve">ng nhập thông tin 1 cuốn sách </w:t>
      </w:r>
      <w:r w:rsidR="00ED1C98" w:rsidRPr="0019067D">
        <w:rPr>
          <w:lang w:val="en-US"/>
        </w:rPr>
        <w:br/>
      </w:r>
      <w:r w:rsidRPr="0019067D">
        <w:rPr>
          <w:lang w:val="en-US"/>
        </w:rPr>
        <w:t xml:space="preserve">+ Người dùng chọn nút Thêm sách mới hệ </w:t>
      </w:r>
    </w:p>
    <w:p w14:paraId="6B940AB8" w14:textId="77777777" w:rsidR="00ED1C98" w:rsidRPr="0019067D" w:rsidRDefault="00ED1C98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>+ Hệ thống thông báo thêm sách thành công thành công / thất bại</w:t>
      </w:r>
    </w:p>
    <w:p w14:paraId="296C2BC2" w14:textId="77777777" w:rsidR="00ED1C98" w:rsidRPr="0019067D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thêm : thêm sách mới </w:t>
      </w:r>
    </w:p>
    <w:p w14:paraId="35D76F25" w14:textId="77777777" w:rsidR="00ED1C98" w:rsidRPr="0019067D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cancel : thoát khỏi màn hình thêm sách</w:t>
      </w:r>
    </w:p>
    <w:p w14:paraId="24CFA4BA" w14:textId="4F4AAB5D" w:rsidR="00990E11" w:rsidRPr="004E69E7" w:rsidRDefault="00990E11" w:rsidP="00990E11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19" w:name="_Toc502514842"/>
      <w:bookmarkStart w:id="20" w:name="_Toc502515040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cập nhật sách</w:t>
      </w:r>
      <w:bookmarkEnd w:id="19"/>
      <w:bookmarkEnd w:id="20"/>
    </w:p>
    <w:p w14:paraId="4CEF3595" w14:textId="77777777" w:rsidR="00990E11" w:rsidRPr="0019067D" w:rsidRDefault="00990E11" w:rsidP="00990E11">
      <w:pPr>
        <w:spacing w:line="360" w:lineRule="auto"/>
        <w:rPr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2C28B602" wp14:editId="30DB3FEC">
            <wp:extent cx="5732145" cy="30968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6FF2" w14:textId="77777777" w:rsidR="00ED1C98" w:rsidRPr="0019067D" w:rsidRDefault="00ED1C98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lastRenderedPageBreak/>
        <w:t xml:space="preserve">Cách sử dụng : </w:t>
      </w:r>
    </w:p>
    <w:p w14:paraId="3CBE5016" w14:textId="77777777" w:rsidR="00990E11" w:rsidRPr="0019067D" w:rsidRDefault="00990E11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nhập thông tin 1 cuốn sách cần </w:t>
      </w:r>
      <w:r w:rsidR="00ED1C98" w:rsidRPr="0019067D">
        <w:rPr>
          <w:lang w:val="en-US"/>
        </w:rPr>
        <w:t>cập nhật</w:t>
      </w:r>
      <w:r w:rsidR="00ED1C98" w:rsidRPr="0019067D">
        <w:rPr>
          <w:lang w:val="en-US"/>
        </w:rPr>
        <w:br/>
      </w:r>
      <w:r w:rsidRPr="0019067D">
        <w:rPr>
          <w:lang w:val="en-US"/>
        </w:rPr>
        <w:t xml:space="preserve">+ Người dùng chọn nút Cập nhật </w:t>
      </w:r>
    </w:p>
    <w:p w14:paraId="6C13262B" w14:textId="77777777" w:rsidR="00ED1C98" w:rsidRPr="0019067D" w:rsidRDefault="00ED1C98" w:rsidP="00ED1C98">
      <w:pPr>
        <w:spacing w:line="360" w:lineRule="auto"/>
        <w:rPr>
          <w:lang w:val="en-US"/>
        </w:rPr>
      </w:pPr>
      <w:r w:rsidRPr="0019067D">
        <w:rPr>
          <w:lang w:val="en-US"/>
        </w:rPr>
        <w:t>+ Hệ thống thông báo cập nhật thành công / thất bại</w:t>
      </w:r>
    </w:p>
    <w:p w14:paraId="35AC3915" w14:textId="77777777" w:rsidR="00ED1C98" w:rsidRPr="0019067D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cập nhật : cập nhật thông tin 1 cuốn sách </w:t>
      </w:r>
    </w:p>
    <w:p w14:paraId="2B169F0A" w14:textId="77777777" w:rsidR="00990E11" w:rsidRPr="0019067D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Cancel : thoát khỏi màn hình Cập nhật sách</w:t>
      </w:r>
    </w:p>
    <w:p w14:paraId="1DE01641" w14:textId="7C6AFBB3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21" w:name="_Toc502514843"/>
      <w:bookmarkStart w:id="22" w:name="_Toc502515041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quán</w:t>
      </w:r>
      <w:r w:rsidR="00D877E7"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lý</w:t>
      </w:r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nhân viên</w:t>
      </w:r>
      <w:bookmarkEnd w:id="21"/>
      <w:bookmarkEnd w:id="22"/>
    </w:p>
    <w:p w14:paraId="38C28A5D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6630085D" wp14:editId="5BBDCA80">
            <wp:extent cx="5732145" cy="30924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E7F5" w14:textId="77777777" w:rsidR="00AA17F5" w:rsidRPr="0019067D" w:rsidRDefault="00AA17F5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  <w:r w:rsidRPr="0019067D">
        <w:rPr>
          <w:lang w:val="en-US"/>
        </w:rPr>
        <w:br/>
        <w:t>+ bấm nút Thêm NV để thêm mới 1 nhân viên thông qua màn hình Thêm Nhân Viên</w:t>
      </w:r>
    </w:p>
    <w:p w14:paraId="13C95123" w14:textId="77777777" w:rsidR="00AA17F5" w:rsidRPr="0019067D" w:rsidRDefault="00AA17F5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>+ Chọn nhân viên rồi chọn nút xóa hoặc cập nhật ( hiển thị màn hình cập nhật nhân viên )</w:t>
      </w:r>
    </w:p>
    <w:p w14:paraId="2D3A68DC" w14:textId="77777777" w:rsidR="00AA17F5" w:rsidRPr="0019067D" w:rsidRDefault="00AA17F5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14:paraId="34D57BCA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Thêm NV : hiển thị màn hình thêm nhân viên </w:t>
      </w:r>
    </w:p>
    <w:p w14:paraId="7CFAD33D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Xóa NV : xóa 1 nhân viên đã chon </w:t>
      </w:r>
    </w:p>
    <w:p w14:paraId="3D86C9B7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cập nhật : hiển thị màn hình cập nhật nhân viên </w:t>
      </w:r>
    </w:p>
    <w:p w14:paraId="76F54360" w14:textId="77777777" w:rsidR="00825A8E" w:rsidRPr="0019067D" w:rsidRDefault="00AA17F5" w:rsidP="00825A8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thoát thoát khỏi màn hình quán lý nhân viên  </w:t>
      </w:r>
    </w:p>
    <w:p w14:paraId="3A26A82C" w14:textId="7779EC41" w:rsidR="00990E11" w:rsidRPr="004E69E7" w:rsidRDefault="00990E11" w:rsidP="00990E11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23" w:name="_Toc502514844"/>
      <w:bookmarkStart w:id="24" w:name="_Toc502515042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thêm nhân viên</w:t>
      </w:r>
      <w:bookmarkEnd w:id="23"/>
      <w:bookmarkEnd w:id="24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</w:t>
      </w:r>
    </w:p>
    <w:p w14:paraId="780E61D8" w14:textId="77777777" w:rsidR="00990E11" w:rsidRPr="0019067D" w:rsidRDefault="00F34A7E" w:rsidP="00990E11">
      <w:pPr>
        <w:spacing w:line="360" w:lineRule="auto"/>
        <w:rPr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1B0E6DDD" wp14:editId="13997734">
            <wp:extent cx="5732145" cy="30924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8EB5" w14:textId="77777777" w:rsidR="00F34A7E" w:rsidRPr="0019067D" w:rsidRDefault="00F34A7E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</w:p>
    <w:p w14:paraId="748B9DAD" w14:textId="77777777" w:rsidR="00F34A7E" w:rsidRPr="0019067D" w:rsidRDefault="00F34A7E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nhập thông tin nhân viên </w:t>
      </w:r>
    </w:p>
    <w:p w14:paraId="2B2CF394" w14:textId="77777777" w:rsidR="00F34A7E" w:rsidRPr="0019067D" w:rsidRDefault="00F34A7E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chọn nút Thêm nhân viên </w:t>
      </w:r>
    </w:p>
    <w:p w14:paraId="768946CF" w14:textId="77777777" w:rsidR="00F34A7E" w:rsidRPr="0019067D" w:rsidRDefault="00F34A7E" w:rsidP="00990E1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Hệ thống thông báo thêm nhân viên thành công / thất bại </w:t>
      </w:r>
    </w:p>
    <w:p w14:paraId="0B6E6F6F" w14:textId="77777777" w:rsidR="00F34A7E" w:rsidRPr="0019067D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thêm nhân viên : thêm mới 1 nhân viên</w:t>
      </w:r>
    </w:p>
    <w:p w14:paraId="26B5AF19" w14:textId="77777777" w:rsidR="00F34A7E" w:rsidRPr="0019067D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cancel : thoát khỏi màn hình thêm nhân viên</w:t>
      </w:r>
    </w:p>
    <w:p w14:paraId="230B0749" w14:textId="2375C02B" w:rsidR="00F34A7E" w:rsidRPr="004E69E7" w:rsidRDefault="00F34A7E" w:rsidP="00F34A7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25" w:name="_Toc502514845"/>
      <w:bookmarkStart w:id="26" w:name="_Toc502515043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cập nhật nhân viên</w:t>
      </w:r>
      <w:bookmarkEnd w:id="25"/>
      <w:bookmarkEnd w:id="26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</w:t>
      </w:r>
    </w:p>
    <w:p w14:paraId="79232DA5" w14:textId="77777777" w:rsidR="00F34A7E" w:rsidRPr="0019067D" w:rsidRDefault="00F34A7E" w:rsidP="00990E11">
      <w:pPr>
        <w:spacing w:line="360" w:lineRule="auto"/>
        <w:rPr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017EB70C" wp14:editId="754100D4">
            <wp:extent cx="5732145" cy="30924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00A3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lastRenderedPageBreak/>
        <w:t xml:space="preserve">Cách sử dụng </w:t>
      </w:r>
    </w:p>
    <w:p w14:paraId="3674440F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nhập thông tin nhân viên </w:t>
      </w:r>
    </w:p>
    <w:p w14:paraId="2563BAEF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chọn nút Cập nhật nhân viên </w:t>
      </w:r>
    </w:p>
    <w:p w14:paraId="7E07213C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Hệ thống thông báo cập nhật nhân viên thành công / thất bại </w:t>
      </w:r>
    </w:p>
    <w:p w14:paraId="729306C3" w14:textId="77777777" w:rsidR="00F34A7E" w:rsidRPr="0019067D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cật nhật nhân viên : cập nhật thông tin nhân viên</w:t>
      </w:r>
    </w:p>
    <w:p w14:paraId="0D774C5F" w14:textId="77777777" w:rsidR="00F34A7E" w:rsidRPr="0019067D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cancel : thoát khỏi màn hình thêm nhân viên</w:t>
      </w:r>
    </w:p>
    <w:p w14:paraId="34B990C9" w14:textId="77777777" w:rsidR="00F34A7E" w:rsidRPr="0019067D" w:rsidRDefault="00F34A7E" w:rsidP="00990E11">
      <w:pPr>
        <w:spacing w:line="360" w:lineRule="auto"/>
        <w:rPr>
          <w:lang w:val="en-US"/>
        </w:rPr>
      </w:pPr>
    </w:p>
    <w:p w14:paraId="4DF4324E" w14:textId="16D59757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27" w:name="_Toc502514846"/>
      <w:bookmarkStart w:id="28" w:name="_Toc502515044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quán lý tác giả</w:t>
      </w:r>
      <w:bookmarkEnd w:id="27"/>
      <w:bookmarkEnd w:id="28"/>
    </w:p>
    <w:p w14:paraId="2C3AB886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59C9AB11" wp14:editId="28B49FB1">
            <wp:extent cx="5732145" cy="46418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AC84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</w:p>
    <w:p w14:paraId="31783ADE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>+ Điền thông tin 1 tác giả</w:t>
      </w:r>
      <w:r w:rsidRPr="0019067D">
        <w:rPr>
          <w:lang w:val="en-US"/>
        </w:rPr>
        <w:br/>
        <w:t>+ bấm nút Thêm để thêm mới 1 tác giả</w:t>
      </w:r>
    </w:p>
    <w:p w14:paraId="6C77143D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>+ Chọn tác giả rồi chọn nút xóa hoặc cập nhật để xóa/cập nhật 1 tác giả</w:t>
      </w:r>
    </w:p>
    <w:p w14:paraId="2F504DD7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14:paraId="36C6F750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lastRenderedPageBreak/>
        <w:t>Nút Thêm: Thêm 1 tác giả</w:t>
      </w:r>
    </w:p>
    <w:p w14:paraId="0A0A9979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Xóa: xóa 1 tác giả</w:t>
      </w:r>
    </w:p>
    <w:p w14:paraId="53AE6F87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cập nhật : cập nhật 1 tác giả sau khi cập nhật thông tin</w:t>
      </w:r>
    </w:p>
    <w:p w14:paraId="65F96D33" w14:textId="77777777" w:rsidR="00825A8E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thoát thoát khỏi màn hình quán lý nhân viên</w:t>
      </w:r>
    </w:p>
    <w:p w14:paraId="2CDF3198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Refresh : Load lại danh sách tác giả</w:t>
      </w:r>
    </w:p>
    <w:p w14:paraId="097E558F" w14:textId="7FB51F4A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29" w:name="_Toc502514847"/>
      <w:bookmarkStart w:id="30" w:name="_Toc502515045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quán lý thể loại sách</w:t>
      </w:r>
      <w:bookmarkEnd w:id="29"/>
      <w:bookmarkEnd w:id="30"/>
    </w:p>
    <w:p w14:paraId="4EA51169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345F0E16" wp14:editId="3DAC3217">
            <wp:extent cx="5732145" cy="479552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C768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</w:p>
    <w:p w14:paraId="7F83A796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>+ Điền thông tin 1 thể loại sách</w:t>
      </w:r>
      <w:r w:rsidRPr="0019067D">
        <w:rPr>
          <w:lang w:val="en-US"/>
        </w:rPr>
        <w:br/>
        <w:t>+ Bấm nút Thêm để thêm mới 1 thể loại sách</w:t>
      </w:r>
    </w:p>
    <w:p w14:paraId="78C11847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>+ Chọn thể loại sách rồi chọn nút xóa hoặc cập nhật để xóa/cập nhật 1 thể loại sách</w:t>
      </w:r>
    </w:p>
    <w:p w14:paraId="22CD667D" w14:textId="77777777" w:rsidR="00AA17F5" w:rsidRPr="0019067D" w:rsidRDefault="00AA17F5" w:rsidP="00AA17F5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14:paraId="3CE18547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Thêm: Thêm 1 thể loại sách</w:t>
      </w:r>
    </w:p>
    <w:p w14:paraId="32C2D3A7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Xóa: xóa 1 thể loại sách </w:t>
      </w:r>
    </w:p>
    <w:p w14:paraId="773E85DB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lastRenderedPageBreak/>
        <w:t>Nút cập nhật : cập nhật 1 thể loại sách sau khi cập nhật thông tin</w:t>
      </w:r>
    </w:p>
    <w:p w14:paraId="34A21ABF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thoát thoát khỏi màn hình quán lý thể loại</w:t>
      </w:r>
    </w:p>
    <w:p w14:paraId="49E8D259" w14:textId="77777777" w:rsidR="00AA17F5" w:rsidRPr="0019067D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Refresh : Load lại danh sách các thể loại</w:t>
      </w:r>
    </w:p>
    <w:p w14:paraId="03DA8CAF" w14:textId="719014A3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31" w:name="_Toc502514848"/>
      <w:bookmarkStart w:id="32" w:name="_Toc502515046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quán lý nhà xuất bản</w:t>
      </w:r>
      <w:bookmarkEnd w:id="31"/>
      <w:bookmarkEnd w:id="32"/>
    </w:p>
    <w:p w14:paraId="7253BBB6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120A7CDE" wp14:editId="37650254">
            <wp:extent cx="5732145" cy="38633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206B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</w:p>
    <w:p w14:paraId="09C9608C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>+ Điền thông tin 1 Nhà xuất bản</w:t>
      </w:r>
      <w:r w:rsidRPr="0019067D">
        <w:rPr>
          <w:lang w:val="en-US"/>
        </w:rPr>
        <w:br/>
        <w:t>+ Bấm nút Thêm để thêm mới 1 Nhà xuất bản</w:t>
      </w:r>
    </w:p>
    <w:p w14:paraId="0D898CC4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>+ Chọn nhà xuất bản rồi chọn nút xóa hoặc cập nhật để xóa/cập nhật 1 nhà xuất bản</w:t>
      </w:r>
    </w:p>
    <w:p w14:paraId="70E9EDA1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14:paraId="594E1CB1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Thêm: Thêm 1 nhà xuất bản</w:t>
      </w:r>
    </w:p>
    <w:p w14:paraId="24AF9F06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Xóa: xóa 1 nhà xuất bản</w:t>
      </w:r>
    </w:p>
    <w:p w14:paraId="0074722A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cập nhật : cập nhật 1 nhà xuất bản sau khi cập nhật thông tin</w:t>
      </w:r>
    </w:p>
    <w:p w14:paraId="0E4C6597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thoát thoát khỏi màn hình quán lý nhà xuất bản</w:t>
      </w:r>
    </w:p>
    <w:p w14:paraId="23E20B67" w14:textId="77777777" w:rsidR="00825A8E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Refresh : Load lại danh sách nhà xuất bản</w:t>
      </w:r>
    </w:p>
    <w:p w14:paraId="31DC4094" w14:textId="501466AD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33" w:name="_Toc502514849"/>
      <w:bookmarkStart w:id="34" w:name="_Toc502515047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quán lý phiếu nhập</w:t>
      </w:r>
      <w:bookmarkEnd w:id="33"/>
      <w:bookmarkEnd w:id="34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</w:t>
      </w:r>
    </w:p>
    <w:p w14:paraId="69A63AE7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39171467" wp14:editId="45767C9F">
            <wp:extent cx="5732145" cy="30968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9CE7" w14:textId="77777777" w:rsidR="00AB7AF9" w:rsidRPr="0019067D" w:rsidRDefault="001D5DD4" w:rsidP="001D5DD4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  <w:r w:rsidRPr="0019067D">
        <w:rPr>
          <w:lang w:val="en-US"/>
        </w:rPr>
        <w:br/>
        <w:t>+ B</w:t>
      </w:r>
      <w:r w:rsidR="00AB7AF9" w:rsidRPr="0019067D">
        <w:rPr>
          <w:lang w:val="en-US"/>
        </w:rPr>
        <w:t>ấm nút Lập phiếu để hiển thị màn hình lập phiếu nhậu sách</w:t>
      </w:r>
    </w:p>
    <w:p w14:paraId="7C461824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>+ Chọn 1 phiếu nhập  rồi chọn nút xóa để xóa 1 phiếu nhập sách</w:t>
      </w:r>
    </w:p>
    <w:p w14:paraId="28190F32" w14:textId="77777777" w:rsidR="00AB7AF9" w:rsidRPr="0019067D" w:rsidRDefault="00AB7AF9" w:rsidP="00AB7AF9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14:paraId="6468BD37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Thêm: Hiển thì màn hình lập phiếu nhập sách</w:t>
      </w:r>
    </w:p>
    <w:p w14:paraId="212FCED5" w14:textId="77777777" w:rsidR="00AB7AF9" w:rsidRPr="0019067D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Xóa: xóa 1 phiếu nhập sách</w:t>
      </w:r>
    </w:p>
    <w:p w14:paraId="421E91C7" w14:textId="77777777" w:rsidR="00AB7AF9" w:rsidRPr="0019067D" w:rsidRDefault="00AB7AF9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thoát thoát khỏi màn hình quán lý nhân viên</w:t>
      </w:r>
    </w:p>
    <w:p w14:paraId="29CB5550" w14:textId="77777777" w:rsidR="00F34A7E" w:rsidRPr="0019067D" w:rsidRDefault="00AB7AF9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</w:t>
      </w:r>
    </w:p>
    <w:p w14:paraId="7894A59E" w14:textId="77777777" w:rsidR="00AB7AF9" w:rsidRPr="0019067D" w:rsidRDefault="00AB7AF9" w:rsidP="00AB7AF9">
      <w:pPr>
        <w:spacing w:line="360" w:lineRule="auto"/>
        <w:rPr>
          <w:lang w:val="en-US"/>
        </w:rPr>
      </w:pPr>
    </w:p>
    <w:p w14:paraId="79A28A24" w14:textId="2A1DDD61" w:rsidR="00F34A7E" w:rsidRPr="004E69E7" w:rsidRDefault="00F34A7E" w:rsidP="00F34A7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35" w:name="_Toc502514850"/>
      <w:bookmarkStart w:id="36" w:name="_Toc502515048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lập phiếu nhập sách</w:t>
      </w:r>
      <w:bookmarkEnd w:id="35"/>
      <w:bookmarkEnd w:id="36"/>
    </w:p>
    <w:p w14:paraId="6B9A8F12" w14:textId="77777777" w:rsidR="00F34A7E" w:rsidRPr="0019067D" w:rsidRDefault="00F34A7E" w:rsidP="00AB7AF9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6D97CB5B" wp14:editId="73615BF7">
            <wp:extent cx="5732145" cy="30924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9975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dụng chọn nút Lập phiếu mới -&gt; hệ thống hiển thị thông tin Mã phiếu nhập ngày lập </w:t>
      </w:r>
    </w:p>
    <w:p w14:paraId="0B5ED0FC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Người dùng chọn nút ghi phiếu nhập </w:t>
      </w:r>
    </w:p>
    <w:p w14:paraId="4F83FEDB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Người dùng điền thông tin các sản phẩm cần lập </w:t>
      </w:r>
    </w:p>
    <w:p w14:paraId="15D4F0F3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Sau khi đã thêm đủ Sản phẩm cần lập người dùng chọn nút Lưu và In </w:t>
      </w:r>
    </w:p>
    <w:p w14:paraId="252C6881" w14:textId="77777777" w:rsidR="00F34A7E" w:rsidRPr="0019067D" w:rsidRDefault="00F34A7E" w:rsidP="00F34A7E">
      <w:p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 xml:space="preserve"> + Hệ thống hiển thị phiếu lập và thông báo lập thành công hay thất bại</w:t>
      </w:r>
    </w:p>
    <w:p w14:paraId="33B1E89E" w14:textId="13BEB321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37" w:name="_Toc502514851"/>
      <w:bookmarkStart w:id="38" w:name="_Toc502515049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</w:t>
      </w:r>
      <w:r w:rsidR="00ED1C98"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h quán lý </w:t>
      </w:r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hóa đơn bán sách</w:t>
      </w:r>
      <w:bookmarkEnd w:id="37"/>
      <w:bookmarkEnd w:id="38"/>
    </w:p>
    <w:p w14:paraId="4B35C160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791200F2" wp14:editId="42BB4B9C">
            <wp:extent cx="5732145" cy="309689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60C1" w14:textId="77777777" w:rsidR="001D5DD4" w:rsidRPr="0019067D" w:rsidRDefault="001D5DD4" w:rsidP="001D5DD4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</w:t>
      </w:r>
      <w:r w:rsidRPr="0019067D">
        <w:rPr>
          <w:lang w:val="en-US"/>
        </w:rPr>
        <w:br/>
      </w:r>
      <w:r w:rsidRPr="0019067D">
        <w:rPr>
          <w:lang w:val="en-US"/>
        </w:rPr>
        <w:lastRenderedPageBreak/>
        <w:t>+ Bấm nút Lập phiếu để hiển thị màn hình lập hóa đơn bán sách</w:t>
      </w:r>
    </w:p>
    <w:p w14:paraId="3BB4C6FF" w14:textId="77777777" w:rsidR="001D5DD4" w:rsidRPr="0019067D" w:rsidRDefault="001D5DD4" w:rsidP="001D5DD4">
      <w:pPr>
        <w:spacing w:line="360" w:lineRule="auto"/>
        <w:rPr>
          <w:lang w:val="en-US"/>
        </w:rPr>
      </w:pPr>
      <w:r w:rsidRPr="0019067D">
        <w:rPr>
          <w:lang w:val="en-US"/>
        </w:rPr>
        <w:t>+ Chọn 1 hóa đơn bán sách  rồi chọn nút xóa để xóa 1 hóa đơn bán sách</w:t>
      </w:r>
    </w:p>
    <w:p w14:paraId="2142FA48" w14:textId="77777777" w:rsidR="001D5DD4" w:rsidRPr="0019067D" w:rsidRDefault="001D5DD4" w:rsidP="001D5DD4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14:paraId="2188673D" w14:textId="77777777" w:rsidR="001D5DD4" w:rsidRPr="0019067D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Lập hóa đơn: Hiển thì màn hình lập hóa đơn bán sách</w:t>
      </w:r>
    </w:p>
    <w:p w14:paraId="08ED42CA" w14:textId="77777777" w:rsidR="001D5DD4" w:rsidRPr="0019067D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Xóa: xóa 1 hóa đơn bán sách</w:t>
      </w:r>
    </w:p>
    <w:p w14:paraId="1127F8A2" w14:textId="77777777" w:rsidR="001D5DD4" w:rsidRPr="0019067D" w:rsidRDefault="001D5DD4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thoát thoát khỏi màn hình lập hóa đơn bán sách</w:t>
      </w:r>
    </w:p>
    <w:p w14:paraId="457A09A3" w14:textId="3F8A40E4" w:rsidR="00F34A7E" w:rsidRPr="004E69E7" w:rsidRDefault="00F34A7E" w:rsidP="00F34A7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39" w:name="_Toc502514852"/>
      <w:bookmarkStart w:id="40" w:name="_Toc502515050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lập hóa đơn</w:t>
      </w:r>
      <w:bookmarkEnd w:id="39"/>
      <w:bookmarkEnd w:id="40"/>
    </w:p>
    <w:p w14:paraId="75D08130" w14:textId="77777777" w:rsidR="00F34A7E" w:rsidRPr="0019067D" w:rsidRDefault="00F34A7E" w:rsidP="001D5DD4">
      <w:pPr>
        <w:spacing w:line="360" w:lineRule="auto"/>
        <w:rPr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265077B7" wp14:editId="780D6B5D">
            <wp:extent cx="5732145" cy="3096895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982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dụng chọn nút Lập hóa đơn -&gt; hệ thống hiển thị thông tin Mã hóa đơn, ngày lập </w:t>
      </w:r>
    </w:p>
    <w:p w14:paraId="1C88DFCC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Người dùng chọn nút ghi hóa đơn</w:t>
      </w:r>
    </w:p>
    <w:p w14:paraId="49FE5A58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Người dùng điền thông tin các sản phẩm trong hóa đơn </w:t>
      </w:r>
    </w:p>
    <w:p w14:paraId="3DDCB584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Sau khi đã thêm đủ Sản phẩm cần lập người dùng chọn nút Lưu và In </w:t>
      </w:r>
    </w:p>
    <w:p w14:paraId="572C50BC" w14:textId="77777777" w:rsidR="00F34A7E" w:rsidRPr="0019067D" w:rsidRDefault="00F34A7E" w:rsidP="00F34A7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 + Hệ thống hiển thị phiếu lập hóa đơn và thông báo lập thành công hay thất bại</w:t>
      </w:r>
    </w:p>
    <w:p w14:paraId="5A221696" w14:textId="3AC44EA1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41" w:name="_Toc502514853"/>
      <w:bookmarkStart w:id="42" w:name="_Toc502515051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tìm kiếm</w:t>
      </w:r>
      <w:bookmarkEnd w:id="41"/>
      <w:bookmarkEnd w:id="42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 xml:space="preserve"> </w:t>
      </w:r>
    </w:p>
    <w:p w14:paraId="68C94D9C" w14:textId="77777777" w:rsidR="00825A8E" w:rsidRPr="0019067D" w:rsidRDefault="00EE1018" w:rsidP="00825A8E">
      <w:pPr>
        <w:spacing w:line="360" w:lineRule="auto"/>
        <w:rPr>
          <w:noProof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35DCBE5B" wp14:editId="707F6E5D">
            <wp:extent cx="5732145" cy="30924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67D">
        <w:rPr>
          <w:noProof/>
          <w:lang w:val="en-US"/>
        </w:rPr>
        <w:t xml:space="preserve"> </w:t>
      </w:r>
      <w:r w:rsidRPr="0019067D">
        <w:rPr>
          <w:noProof/>
          <w:lang w:val="en-US"/>
        </w:rPr>
        <w:drawing>
          <wp:inline distT="0" distB="0" distL="0" distR="0" wp14:anchorId="63B9E6A9" wp14:editId="6DD2CB6A">
            <wp:extent cx="5732145" cy="3096895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67D">
        <w:rPr>
          <w:noProof/>
          <w:lang w:val="en-US"/>
        </w:rPr>
        <w:t xml:space="preserve"> </w:t>
      </w:r>
      <w:r w:rsidRPr="0019067D">
        <w:rPr>
          <w:noProof/>
          <w:lang w:val="en-US"/>
        </w:rPr>
        <w:lastRenderedPageBreak/>
        <w:drawing>
          <wp:inline distT="0" distB="0" distL="0" distR="0" wp14:anchorId="4AD2A289" wp14:editId="0DB23385">
            <wp:extent cx="5732145" cy="309245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67D">
        <w:rPr>
          <w:noProof/>
          <w:lang w:val="en-US"/>
        </w:rPr>
        <w:t xml:space="preserve"> </w:t>
      </w:r>
      <w:r w:rsidRPr="0019067D">
        <w:rPr>
          <w:noProof/>
          <w:lang w:val="en-US"/>
        </w:rPr>
        <w:drawing>
          <wp:inline distT="0" distB="0" distL="0" distR="0" wp14:anchorId="086F2F51" wp14:editId="2C76DA2B">
            <wp:extent cx="5732145" cy="3096895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0B4" w14:textId="77777777" w:rsidR="00EE1018" w:rsidRPr="0019067D" w:rsidRDefault="00EE1018" w:rsidP="00825A8E">
      <w:pPr>
        <w:spacing w:line="360" w:lineRule="auto"/>
        <w:rPr>
          <w:noProof/>
          <w:lang w:val="en-US"/>
        </w:rPr>
      </w:pPr>
      <w:r w:rsidRPr="0019067D">
        <w:rPr>
          <w:noProof/>
          <w:lang w:val="en-US"/>
        </w:rPr>
        <w:t xml:space="preserve">Cách sử dụng </w:t>
      </w:r>
    </w:p>
    <w:p w14:paraId="30C5E380" w14:textId="77777777" w:rsidR="00EE1018" w:rsidRPr="0019067D" w:rsidRDefault="00EE1018" w:rsidP="00825A8E">
      <w:pPr>
        <w:spacing w:line="360" w:lineRule="auto"/>
        <w:rPr>
          <w:noProof/>
          <w:lang w:val="en-US"/>
        </w:rPr>
      </w:pPr>
      <w:r w:rsidRPr="0019067D">
        <w:rPr>
          <w:noProof/>
          <w:lang w:val="en-US"/>
        </w:rPr>
        <w:t xml:space="preserve">+ Người dùng điền /chọn thông tin cần tìm kiếm </w:t>
      </w:r>
    </w:p>
    <w:p w14:paraId="32B5827D" w14:textId="77777777" w:rsidR="00EE1018" w:rsidRPr="0019067D" w:rsidRDefault="00EE1018" w:rsidP="00825A8E">
      <w:pPr>
        <w:spacing w:line="360" w:lineRule="auto"/>
        <w:rPr>
          <w:noProof/>
          <w:lang w:val="en-US"/>
        </w:rPr>
      </w:pPr>
      <w:r w:rsidRPr="0019067D">
        <w:rPr>
          <w:noProof/>
          <w:lang w:val="en-US"/>
        </w:rPr>
        <w:t xml:space="preserve">+ Chọn nút tìm kiếm </w:t>
      </w:r>
    </w:p>
    <w:p w14:paraId="785BB8D8" w14:textId="77777777" w:rsidR="00EE1018" w:rsidRPr="0019067D" w:rsidRDefault="00EE1018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t>+ Hệ thống hiển thị các kết quá tìm kiếm cho người dùng</w:t>
      </w:r>
    </w:p>
    <w:p w14:paraId="71CF2296" w14:textId="467576E6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43" w:name="_Toc502514854"/>
      <w:bookmarkStart w:id="44" w:name="_Toc502515052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báo cáo nhập kho</w:t>
      </w:r>
      <w:bookmarkEnd w:id="43"/>
      <w:bookmarkEnd w:id="44"/>
    </w:p>
    <w:p w14:paraId="326ED8E4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669C6FBF" wp14:editId="1A77E135">
            <wp:extent cx="5732145" cy="41414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7B2B" w14:textId="77777777" w:rsidR="00825A8E" w:rsidRPr="0019067D" w:rsidRDefault="00625D61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0C190062" w14:textId="77777777" w:rsidR="00625D61" w:rsidRPr="0019067D" w:rsidRDefault="00625D61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dụng chọn ngày để lập báo cáo nhập kho về ngày đó </w:t>
      </w:r>
    </w:p>
    <w:p w14:paraId="36306853" w14:textId="77777777" w:rsidR="00625D61" w:rsidRPr="0019067D" w:rsidRDefault="00625D61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Báo cáo để hiện thi màn hình thông tin sách nhập ngày đó</w:t>
      </w:r>
    </w:p>
    <w:p w14:paraId="7A1EFEE2" w14:textId="77777777" w:rsidR="00625D61" w:rsidRPr="0019067D" w:rsidRDefault="00625D61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in để in báo cáo .</w:t>
      </w:r>
    </w:p>
    <w:p w14:paraId="12250FED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Báo cáo : lập báo cáo nhập kho</w:t>
      </w:r>
    </w:p>
    <w:p w14:paraId="32E0B943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In : in ra báo cáo </w:t>
      </w:r>
    </w:p>
    <w:p w14:paraId="723001B9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thoát : thoát khỏi màn hình báo cáo nhập kho</w:t>
      </w:r>
    </w:p>
    <w:p w14:paraId="36BF13DD" w14:textId="3C14A8E8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45" w:name="_Toc502514855"/>
      <w:bookmarkStart w:id="46" w:name="_Toc502515053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bảo cáo doanh thu</w:t>
      </w:r>
      <w:bookmarkEnd w:id="45"/>
      <w:bookmarkEnd w:id="46"/>
    </w:p>
    <w:p w14:paraId="5B69D049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04077A89" wp14:editId="2DF489CD">
            <wp:extent cx="5732145" cy="412559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9E8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141976A7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dụng chọn ngày để lập báo cáo doanh thu về ngày đó </w:t>
      </w:r>
    </w:p>
    <w:p w14:paraId="2FE98F14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Báo cáo để hiện thi màn hình thông tin doanh thu ngày đó</w:t>
      </w:r>
    </w:p>
    <w:p w14:paraId="2E22C4C3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in để in báo cáo .</w:t>
      </w:r>
    </w:p>
    <w:p w14:paraId="06E34628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Báo cáo : lập báo cáo doanh thu</w:t>
      </w:r>
    </w:p>
    <w:p w14:paraId="580733C9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In : in ra báo cáo </w:t>
      </w:r>
    </w:p>
    <w:p w14:paraId="275A9C42" w14:textId="77777777" w:rsidR="00825A8E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thoát : thoát khỏi màn hình báo cáo doanh thu</w:t>
      </w:r>
    </w:p>
    <w:p w14:paraId="5A295B94" w14:textId="2F3E0A35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47" w:name="_Toc502514856"/>
      <w:bookmarkStart w:id="48" w:name="_Toc502515054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thống kê tồn kho</w:t>
      </w:r>
      <w:bookmarkEnd w:id="47"/>
      <w:bookmarkEnd w:id="48"/>
    </w:p>
    <w:p w14:paraId="7FAB212A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19574183" wp14:editId="4378EF5E">
            <wp:extent cx="5732145" cy="415417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7BE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04470E3C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>+ Người dụng chọn ngày để thống kê số lượng tồn trong kho</w:t>
      </w:r>
    </w:p>
    <w:p w14:paraId="34F9D117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thống kê để hiện thi màn hình thông tin số lương tồn trong kho</w:t>
      </w:r>
    </w:p>
    <w:p w14:paraId="6ED72928" w14:textId="77777777" w:rsidR="00625D61" w:rsidRPr="0019067D" w:rsidRDefault="00625D61" w:rsidP="00625D61">
      <w:pPr>
        <w:spacing w:line="360" w:lineRule="auto"/>
        <w:rPr>
          <w:lang w:val="en-US"/>
        </w:rPr>
      </w:pPr>
      <w:r w:rsidRPr="0019067D">
        <w:rPr>
          <w:lang w:val="en-US"/>
        </w:rPr>
        <w:t>+ Người dùng chọn nút in để in báo cáo .</w:t>
      </w:r>
    </w:p>
    <w:p w14:paraId="4F52E083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Thống kê : lập báo cáo doanh thu</w:t>
      </w:r>
    </w:p>
    <w:p w14:paraId="397BDA88" w14:textId="77777777" w:rsidR="00625D61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 xml:space="preserve">Nút In : in ra báo cáo </w:t>
      </w:r>
    </w:p>
    <w:p w14:paraId="5F7B5E2F" w14:textId="77777777" w:rsidR="00825A8E" w:rsidRPr="0019067D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>Nút thoát : thoát khỏi màn hình báo cáo doanh thu</w:t>
      </w:r>
    </w:p>
    <w:p w14:paraId="1AD9158E" w14:textId="04AD7FD6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49" w:name="_Toc502514857"/>
      <w:bookmarkStart w:id="50" w:name="_Toc502515055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lastRenderedPageBreak/>
        <w:t>Màn hình tạo biểu đồ</w:t>
      </w:r>
      <w:bookmarkEnd w:id="49"/>
      <w:bookmarkEnd w:id="50"/>
    </w:p>
    <w:p w14:paraId="151CB251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1183CC82" wp14:editId="08494529">
            <wp:extent cx="5732145" cy="31013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9D14" w14:textId="77777777" w:rsidR="0013591A" w:rsidRPr="0019067D" w:rsidRDefault="0013591A" w:rsidP="0013591A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3823BEF7" w14:textId="77777777" w:rsidR="0013591A" w:rsidRPr="0019067D" w:rsidRDefault="0013591A" w:rsidP="0013591A">
      <w:pPr>
        <w:spacing w:line="360" w:lineRule="auto"/>
        <w:rPr>
          <w:lang w:val="en-US"/>
        </w:rPr>
      </w:pPr>
      <w:r w:rsidRPr="0019067D">
        <w:rPr>
          <w:lang w:val="en-US"/>
        </w:rPr>
        <w:t>+ Người dụng chọn ngày để thống kê</w:t>
      </w:r>
      <w:r w:rsidR="00AA442F" w:rsidRPr="0019067D">
        <w:rPr>
          <w:lang w:val="en-US"/>
        </w:rPr>
        <w:t xml:space="preserve"> doanh thu </w:t>
      </w:r>
    </w:p>
    <w:p w14:paraId="4E61D422" w14:textId="77777777" w:rsidR="0013591A" w:rsidRPr="0019067D" w:rsidRDefault="0013591A" w:rsidP="0013591A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chọn nút </w:t>
      </w:r>
      <w:r w:rsidR="00AA442F" w:rsidRPr="0019067D">
        <w:rPr>
          <w:lang w:val="en-US"/>
        </w:rPr>
        <w:t xml:space="preserve">vẽ biểu đồ </w:t>
      </w:r>
      <w:r w:rsidRPr="0019067D">
        <w:rPr>
          <w:lang w:val="en-US"/>
        </w:rPr>
        <w:t>để hiện thi m</w:t>
      </w:r>
      <w:r w:rsidR="00AA442F" w:rsidRPr="0019067D">
        <w:rPr>
          <w:lang w:val="en-US"/>
        </w:rPr>
        <w:t xml:space="preserve">àn hình biểu đồ </w:t>
      </w:r>
      <w:r w:rsidRPr="0019067D">
        <w:rPr>
          <w:lang w:val="en-US"/>
        </w:rPr>
        <w:t>.</w:t>
      </w:r>
    </w:p>
    <w:p w14:paraId="1A14045B" w14:textId="77777777" w:rsidR="0013591A" w:rsidRPr="0019067D" w:rsidRDefault="00AA442F" w:rsidP="0013591A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vẽ biểu đồ</w:t>
      </w:r>
      <w:r w:rsidR="0013591A" w:rsidRPr="0019067D">
        <w:rPr>
          <w:lang w:val="en-US"/>
        </w:rPr>
        <w:t xml:space="preserve"> : </w:t>
      </w:r>
      <w:r w:rsidRPr="0019067D">
        <w:rPr>
          <w:lang w:val="en-US"/>
        </w:rPr>
        <w:t>vẽ biểu đồ danh thu theo 1 khoảng thời gian</w:t>
      </w:r>
    </w:p>
    <w:p w14:paraId="0CF7CF09" w14:textId="77777777" w:rsidR="00825A8E" w:rsidRPr="0019067D" w:rsidRDefault="0013591A" w:rsidP="00AA442F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19067D">
        <w:rPr>
          <w:lang w:val="en-US"/>
        </w:rPr>
        <w:t xml:space="preserve">Nút thoát : thoát khỏi màn hình </w:t>
      </w:r>
      <w:r w:rsidR="00AA442F" w:rsidRPr="0019067D">
        <w:rPr>
          <w:lang w:val="en-US"/>
        </w:rPr>
        <w:t>vẽ biểu đồ</w:t>
      </w:r>
    </w:p>
    <w:p w14:paraId="19CE33AF" w14:textId="63E02A00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51" w:name="_Toc502514858"/>
      <w:bookmarkStart w:id="52" w:name="_Toc502515056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đổi mật khẩu</w:t>
      </w:r>
      <w:bookmarkEnd w:id="51"/>
      <w:bookmarkEnd w:id="52"/>
    </w:p>
    <w:p w14:paraId="16A188E2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7DEEF6A1" wp14:editId="53787C4B">
            <wp:extent cx="4133850" cy="203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471" w14:textId="77777777" w:rsidR="00825A8E" w:rsidRPr="0019067D" w:rsidRDefault="00AA442F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Cách sử dụng : </w:t>
      </w:r>
    </w:p>
    <w:p w14:paraId="647041AF" w14:textId="77777777" w:rsidR="00AA442F" w:rsidRPr="0019067D" w:rsidRDefault="00AA442F" w:rsidP="00825A8E">
      <w:pPr>
        <w:spacing w:line="360" w:lineRule="auto"/>
        <w:rPr>
          <w:lang w:val="en-US"/>
        </w:rPr>
      </w:pPr>
      <w:r w:rsidRPr="0019067D">
        <w:rPr>
          <w:lang w:val="en-US"/>
        </w:rPr>
        <w:t xml:space="preserve">+ Người dùng nhập mật khẩu cũ </w:t>
      </w:r>
      <w:r w:rsidRPr="0019067D">
        <w:rPr>
          <w:lang w:val="en-US"/>
        </w:rPr>
        <w:br/>
        <w:t xml:space="preserve">+ Người dùng nhập mẩy khẩu mới </w:t>
      </w:r>
      <w:r w:rsidRPr="0019067D">
        <w:rPr>
          <w:lang w:val="en-US"/>
        </w:rPr>
        <w:br/>
        <w:t xml:space="preserve">+ Người dùng nhấn nút Đổi mật khẩu . hệ thống thông báo cho người dùng đổi mật khẩu thành công/ thất bại </w:t>
      </w:r>
    </w:p>
    <w:p w14:paraId="4194C039" w14:textId="77777777" w:rsidR="00AA442F" w:rsidRPr="0019067D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lastRenderedPageBreak/>
        <w:t xml:space="preserve">Nút đổi mật khẩu : thay đổi mật khẩu </w:t>
      </w:r>
    </w:p>
    <w:p w14:paraId="029F28E5" w14:textId="77777777" w:rsidR="00AA442F" w:rsidRPr="0019067D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19067D">
        <w:rPr>
          <w:lang w:val="en-US"/>
        </w:rPr>
        <w:t>Nút cancel : thoát khỏi màn hình đổi mật khẩu</w:t>
      </w:r>
    </w:p>
    <w:p w14:paraId="2EF09908" w14:textId="77777777" w:rsidR="00825A8E" w:rsidRPr="004E69E7" w:rsidRDefault="00825A8E" w:rsidP="00825A8E">
      <w:pPr>
        <w:pStyle w:val="Heading2"/>
        <w:spacing w:line="360" w:lineRule="auto"/>
        <w:jc w:val="both"/>
        <w:rPr>
          <w:rFonts w:ascii="Times New Roman" w:hAnsi="Times New Roman"/>
          <w:color w:val="0000FF"/>
          <w:sz w:val="24"/>
          <w:szCs w:val="24"/>
          <w:lang w:val="en-US"/>
        </w:rPr>
      </w:pPr>
      <w:bookmarkStart w:id="53" w:name="_Toc502514859"/>
      <w:bookmarkStart w:id="54" w:name="_Toc502515057"/>
      <w:r w:rsidRPr="004E69E7">
        <w:rPr>
          <w:rFonts w:ascii="Times New Roman" w:hAnsi="Times New Roman"/>
          <w:color w:val="0000FF"/>
          <w:sz w:val="24"/>
          <w:szCs w:val="24"/>
          <w:lang w:val="en-US"/>
        </w:rPr>
        <w:t>Màn hình giới thiệu</w:t>
      </w:r>
      <w:bookmarkEnd w:id="53"/>
      <w:bookmarkEnd w:id="54"/>
    </w:p>
    <w:p w14:paraId="5F2B9874" w14:textId="77777777" w:rsidR="00825A8E" w:rsidRPr="0019067D" w:rsidRDefault="00D877E7" w:rsidP="00825A8E">
      <w:pPr>
        <w:spacing w:line="360" w:lineRule="auto"/>
        <w:rPr>
          <w:i/>
          <w:color w:val="0000FF"/>
          <w:lang w:val="en-US"/>
        </w:rPr>
      </w:pPr>
      <w:r w:rsidRPr="0019067D">
        <w:rPr>
          <w:noProof/>
          <w:lang w:val="en-US"/>
        </w:rPr>
        <w:drawing>
          <wp:inline distT="0" distB="0" distL="0" distR="0" wp14:anchorId="5045222F" wp14:editId="073D5638">
            <wp:extent cx="5732145" cy="3096895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951A" w14:textId="77777777" w:rsidR="00825A8E" w:rsidRPr="00A143ED" w:rsidRDefault="0013591A" w:rsidP="00A143ED">
      <w:pPr>
        <w:spacing w:line="360" w:lineRule="auto"/>
        <w:rPr>
          <w:lang w:val="en-US"/>
        </w:rPr>
      </w:pPr>
      <w:r w:rsidRPr="0019067D">
        <w:rPr>
          <w:lang w:val="en-US"/>
        </w:rPr>
        <w:t>Chọn nút giới thiệu -&gt; hiển thị màn hình giới thiệu n</w:t>
      </w:r>
      <w:r>
        <w:rPr>
          <w:lang w:val="en-US"/>
        </w:rPr>
        <w:t xml:space="preserve">hà sách </w:t>
      </w:r>
    </w:p>
    <w:sectPr w:rsidR="00825A8E" w:rsidRPr="00A143ED" w:rsidSect="00301562">
      <w:headerReference w:type="default" r:id="rId34"/>
      <w:footerReference w:type="default" r:id="rId35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C3A26" w14:textId="77777777" w:rsidR="009C4123" w:rsidRDefault="009C4123">
      <w:r>
        <w:separator/>
      </w:r>
    </w:p>
  </w:endnote>
  <w:endnote w:type="continuationSeparator" w:id="0">
    <w:p w14:paraId="2FDDA319" w14:textId="77777777" w:rsidR="009C4123" w:rsidRDefault="009C4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27F06" w14:textId="77777777" w:rsidR="00173244" w:rsidRDefault="00173244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5648" behindDoc="0" locked="0" layoutInCell="1" allowOverlap="1" wp14:anchorId="6B92DBCE" wp14:editId="7C075F20">
          <wp:simplePos x="0" y="0"/>
          <wp:positionH relativeFrom="column">
            <wp:posOffset>-918155</wp:posOffset>
          </wp:positionH>
          <wp:positionV relativeFrom="paragraph">
            <wp:posOffset>-349167</wp:posOffset>
          </wp:positionV>
          <wp:extent cx="8323307" cy="992937"/>
          <wp:effectExtent l="0" t="0" r="0" b="0"/>
          <wp:wrapNone/>
          <wp:docPr id="31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176C9D34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39D9D495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23442398" wp14:editId="08163F7C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4BD2620" w14:textId="016FD013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A35E82">
            <w:rPr>
              <w:rStyle w:val="PageNumber"/>
              <w:noProof/>
            </w:rPr>
            <w:t>19</w:t>
          </w:r>
          <w:r>
            <w:rPr>
              <w:rStyle w:val="PageNumber"/>
            </w:rPr>
            <w:fldChar w:fldCharType="end"/>
          </w:r>
        </w:p>
      </w:tc>
    </w:tr>
  </w:tbl>
  <w:p w14:paraId="3CD785DE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069C6" w14:textId="77777777" w:rsidR="009C4123" w:rsidRDefault="009C4123">
      <w:r>
        <w:separator/>
      </w:r>
    </w:p>
  </w:footnote>
  <w:footnote w:type="continuationSeparator" w:id="0">
    <w:p w14:paraId="454B1605" w14:textId="77777777" w:rsidR="009C4123" w:rsidRDefault="009C4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65D7D" w14:textId="77777777" w:rsidR="00173244" w:rsidRDefault="00173244" w:rsidP="003B781A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5EBC724" wp14:editId="414374B6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60550"/>
              <wp:effectExtent l="0" t="0" r="0" b="3175"/>
              <wp:wrapNone/>
              <wp:docPr id="29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6055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E8BCA" id="Freeform 1" o:spid="_x0000_s1026" style="position:absolute;margin-left:0;margin-top:0;width:93.15pt;height:81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60550;1183005,1036055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74624" behindDoc="0" locked="0" layoutInCell="1" allowOverlap="1" wp14:anchorId="53E152A4" wp14:editId="062C4655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30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02D406E" w14:textId="77777777" w:rsidR="00173244" w:rsidRDefault="00173244" w:rsidP="003B781A">
    <w:pPr>
      <w:pStyle w:val="Title"/>
      <w:rPr>
        <w:lang w:val="en-US"/>
      </w:rPr>
    </w:pPr>
  </w:p>
  <w:p w14:paraId="330D8265" w14:textId="77777777" w:rsidR="00173244" w:rsidRPr="003B1A2B" w:rsidRDefault="00173244" w:rsidP="003B781A">
    <w:pPr>
      <w:rPr>
        <w:lang w:val="en-US"/>
      </w:rPr>
    </w:pPr>
  </w:p>
  <w:p w14:paraId="28502CA4" w14:textId="77777777" w:rsidR="00173244" w:rsidRPr="00F53DBB" w:rsidRDefault="00173244" w:rsidP="003B781A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26CD6227" w14:textId="77777777" w:rsidR="00173244" w:rsidRPr="0040293A" w:rsidRDefault="00173244" w:rsidP="003B781A">
    <w:pPr>
      <w:pStyle w:val="Header"/>
      <w:rPr>
        <w:rFonts w:eastAsia="Tahoma"/>
      </w:rPr>
    </w:pPr>
  </w:p>
  <w:p w14:paraId="303B2C17" w14:textId="77777777" w:rsidR="00173244" w:rsidRPr="003B781A" w:rsidRDefault="00173244" w:rsidP="003B78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588D5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80768" behindDoc="1" locked="0" layoutInCell="1" allowOverlap="1" wp14:anchorId="54194411" wp14:editId="68551644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9F82BF6" w14:textId="77777777" w:rsidTr="008D3541">
      <w:tc>
        <w:tcPr>
          <w:tcW w:w="6623" w:type="dxa"/>
          <w:shd w:val="clear" w:color="auto" w:fill="auto"/>
        </w:tcPr>
        <w:p w14:paraId="071F5D07" w14:textId="1A3952A8" w:rsidR="00E95D0C" w:rsidRPr="008D3541" w:rsidRDefault="00277D7F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Phần mềm quản lý bán sách</w:t>
          </w:r>
        </w:p>
      </w:tc>
      <w:tc>
        <w:tcPr>
          <w:tcW w:w="2845" w:type="dxa"/>
          <w:shd w:val="clear" w:color="auto" w:fill="auto"/>
        </w:tcPr>
        <w:p w14:paraId="59407C94" w14:textId="53B2B7CA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277D7F">
            <w:rPr>
              <w:lang w:val="en-US"/>
            </w:rPr>
            <w:t>1.0</w:t>
          </w:r>
        </w:p>
      </w:tc>
    </w:tr>
    <w:tr w:rsidR="00E95D0C" w14:paraId="43F98787" w14:textId="77777777" w:rsidTr="008D3541">
      <w:tc>
        <w:tcPr>
          <w:tcW w:w="6623" w:type="dxa"/>
          <w:shd w:val="clear" w:color="auto" w:fill="auto"/>
        </w:tcPr>
        <w:p w14:paraId="60BB28F3" w14:textId="77777777"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14:paraId="071ECF0B" w14:textId="153EF99E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277D7F">
            <w:rPr>
              <w:lang w:val="en-US"/>
            </w:rPr>
            <w:t>26/12/2017</w:t>
          </w:r>
        </w:p>
      </w:tc>
    </w:tr>
  </w:tbl>
  <w:p w14:paraId="56D1182A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1034DF6"/>
    <w:multiLevelType w:val="hybridMultilevel"/>
    <w:tmpl w:val="54908674"/>
    <w:lvl w:ilvl="0" w:tplc="0E180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936F0"/>
    <w:multiLevelType w:val="hybridMultilevel"/>
    <w:tmpl w:val="0E261A78"/>
    <w:lvl w:ilvl="0" w:tplc="6CDA773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1"/>
  </w:num>
  <w:num w:numId="6">
    <w:abstractNumId w:val="11"/>
  </w:num>
  <w:num w:numId="7">
    <w:abstractNumId w:val="22"/>
  </w:num>
  <w:num w:numId="8">
    <w:abstractNumId w:val="27"/>
  </w:num>
  <w:num w:numId="9">
    <w:abstractNumId w:val="14"/>
  </w:num>
  <w:num w:numId="10">
    <w:abstractNumId w:val="9"/>
  </w:num>
  <w:num w:numId="11">
    <w:abstractNumId w:val="32"/>
  </w:num>
  <w:num w:numId="12">
    <w:abstractNumId w:val="28"/>
  </w:num>
  <w:num w:numId="13">
    <w:abstractNumId w:val="26"/>
  </w:num>
  <w:num w:numId="14">
    <w:abstractNumId w:val="4"/>
  </w:num>
  <w:num w:numId="15">
    <w:abstractNumId w:val="6"/>
  </w:num>
  <w:num w:numId="16">
    <w:abstractNumId w:val="25"/>
  </w:num>
  <w:num w:numId="17">
    <w:abstractNumId w:val="30"/>
  </w:num>
  <w:num w:numId="18">
    <w:abstractNumId w:val="13"/>
  </w:num>
  <w:num w:numId="19">
    <w:abstractNumId w:val="24"/>
  </w:num>
  <w:num w:numId="20">
    <w:abstractNumId w:val="29"/>
  </w:num>
  <w:num w:numId="21">
    <w:abstractNumId w:val="31"/>
  </w:num>
  <w:num w:numId="22">
    <w:abstractNumId w:val="10"/>
  </w:num>
  <w:num w:numId="23">
    <w:abstractNumId w:val="17"/>
  </w:num>
  <w:num w:numId="24">
    <w:abstractNumId w:val="7"/>
  </w:num>
  <w:num w:numId="25">
    <w:abstractNumId w:val="5"/>
  </w:num>
  <w:num w:numId="26">
    <w:abstractNumId w:val="16"/>
  </w:num>
  <w:num w:numId="27">
    <w:abstractNumId w:val="23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8"/>
  </w:num>
  <w:num w:numId="37">
    <w:abstractNumId w:val="3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3591A"/>
    <w:rsid w:val="001560FD"/>
    <w:rsid w:val="00173244"/>
    <w:rsid w:val="0019067D"/>
    <w:rsid w:val="00193AF9"/>
    <w:rsid w:val="001A144F"/>
    <w:rsid w:val="001D5DD4"/>
    <w:rsid w:val="00213ECB"/>
    <w:rsid w:val="002160F2"/>
    <w:rsid w:val="00221A67"/>
    <w:rsid w:val="00277D7F"/>
    <w:rsid w:val="0029393E"/>
    <w:rsid w:val="00301562"/>
    <w:rsid w:val="0030580B"/>
    <w:rsid w:val="0031511D"/>
    <w:rsid w:val="003548A8"/>
    <w:rsid w:val="003701D7"/>
    <w:rsid w:val="003747E6"/>
    <w:rsid w:val="003C2F0F"/>
    <w:rsid w:val="00407045"/>
    <w:rsid w:val="004176B5"/>
    <w:rsid w:val="0043534F"/>
    <w:rsid w:val="00435847"/>
    <w:rsid w:val="004963FE"/>
    <w:rsid w:val="004B7CC9"/>
    <w:rsid w:val="004E4257"/>
    <w:rsid w:val="004E69E7"/>
    <w:rsid w:val="00502B41"/>
    <w:rsid w:val="005802A5"/>
    <w:rsid w:val="00582436"/>
    <w:rsid w:val="0059434C"/>
    <w:rsid w:val="005D331A"/>
    <w:rsid w:val="0060493B"/>
    <w:rsid w:val="006257BE"/>
    <w:rsid w:val="00625D61"/>
    <w:rsid w:val="0064329D"/>
    <w:rsid w:val="006855DC"/>
    <w:rsid w:val="006E420F"/>
    <w:rsid w:val="006E56E2"/>
    <w:rsid w:val="00724857"/>
    <w:rsid w:val="007338F6"/>
    <w:rsid w:val="00767CB6"/>
    <w:rsid w:val="007A1DE8"/>
    <w:rsid w:val="007F21C9"/>
    <w:rsid w:val="008243D9"/>
    <w:rsid w:val="00825A8E"/>
    <w:rsid w:val="008D3541"/>
    <w:rsid w:val="00984338"/>
    <w:rsid w:val="00990E11"/>
    <w:rsid w:val="00993486"/>
    <w:rsid w:val="0099744F"/>
    <w:rsid w:val="009B2AFC"/>
    <w:rsid w:val="009C4123"/>
    <w:rsid w:val="009F47F5"/>
    <w:rsid w:val="00A143ED"/>
    <w:rsid w:val="00A23833"/>
    <w:rsid w:val="00A35E82"/>
    <w:rsid w:val="00A544E7"/>
    <w:rsid w:val="00A638EF"/>
    <w:rsid w:val="00AA17F5"/>
    <w:rsid w:val="00AA442F"/>
    <w:rsid w:val="00AA7D19"/>
    <w:rsid w:val="00AB7AF9"/>
    <w:rsid w:val="00B53770"/>
    <w:rsid w:val="00B83252"/>
    <w:rsid w:val="00B871C5"/>
    <w:rsid w:val="00BB5444"/>
    <w:rsid w:val="00C0204C"/>
    <w:rsid w:val="00C14AB8"/>
    <w:rsid w:val="00C74D6D"/>
    <w:rsid w:val="00C91A97"/>
    <w:rsid w:val="00CA52C8"/>
    <w:rsid w:val="00CA75F9"/>
    <w:rsid w:val="00D234F3"/>
    <w:rsid w:val="00D328EA"/>
    <w:rsid w:val="00D608CB"/>
    <w:rsid w:val="00D877E7"/>
    <w:rsid w:val="00DA2A6D"/>
    <w:rsid w:val="00DC363E"/>
    <w:rsid w:val="00DD57E3"/>
    <w:rsid w:val="00E6501E"/>
    <w:rsid w:val="00E6534D"/>
    <w:rsid w:val="00E95D0C"/>
    <w:rsid w:val="00ED1C98"/>
    <w:rsid w:val="00EE1018"/>
    <w:rsid w:val="00F00D05"/>
    <w:rsid w:val="00F34A7E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5C1783"/>
  <w15:docId w15:val="{3BDF58AC-EF59-4C15-BB29-676727D28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 w:after="120"/>
    </w:pPr>
    <w:rPr>
      <w:rFonts w:asciiTheme="minorHAnsi" w:hAnsiTheme="minorHAnsi" w:cstheme="minorHAnsi"/>
      <w:b/>
      <w:bCs/>
      <w:caps/>
      <w:sz w:val="20"/>
    </w:rPr>
  </w:style>
  <w:style w:type="paragraph" w:styleId="TOC2">
    <w:name w:val="toc 2"/>
    <w:basedOn w:val="Normal"/>
    <w:next w:val="Normal"/>
    <w:uiPriority w:val="39"/>
    <w:pPr>
      <w:ind w:left="240"/>
    </w:pPr>
    <w:rPr>
      <w:rFonts w:asciiTheme="minorHAnsi" w:hAnsiTheme="minorHAnsi" w:cstheme="minorHAnsi"/>
      <w:smallCaps/>
      <w:sz w:val="20"/>
    </w:rPr>
  </w:style>
  <w:style w:type="paragraph" w:styleId="TOC3">
    <w:name w:val="toc 3"/>
    <w:basedOn w:val="Normal"/>
    <w:next w:val="Normal"/>
    <w:semiHidden/>
    <w:pPr>
      <w:ind w:left="480"/>
    </w:pPr>
    <w:rPr>
      <w:rFonts w:asciiTheme="minorHAnsi" w:hAnsiTheme="minorHAnsi" w:cstheme="minorHAnsi"/>
      <w:i/>
      <w:iCs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semiHidden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semiHidden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825A8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0580B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B9CD3-AE04-48DA-B98F-57CACC9BA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382</TotalTime>
  <Pages>22</Pages>
  <Words>1687</Words>
  <Characters>9621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11286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Đức Đông Nguyễn</cp:lastModifiedBy>
  <cp:revision>29</cp:revision>
  <cp:lastPrinted>2013-12-07T15:58:00Z</cp:lastPrinted>
  <dcterms:created xsi:type="dcterms:W3CDTF">2013-10-13T11:17:00Z</dcterms:created>
  <dcterms:modified xsi:type="dcterms:W3CDTF">2017-12-31T13:23:00Z</dcterms:modified>
</cp:coreProperties>
</file>